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aps w:val="0"/>
          <w:color w:val="526DB0" w:themeColor="accent3"/>
          <w:spacing w:val="0"/>
          <w:kern w:val="0"/>
          <w:sz w:val="22"/>
          <w:szCs w:val="22"/>
        </w:rPr>
        <w:alias w:val="Nombre del currículo"/>
        <w:tag w:val="Nombre del currículo"/>
        <w:id w:val="-104278397"/>
        <w:placeholder>
          <w:docPart w:val="39B420D1C2AC46C680065D8FD702AD04"/>
        </w:placeholder>
        <w:docPartList>
          <w:docPartGallery w:val="Quick Parts"/>
          <w:docPartCategory w:val=" Nombre del currículo"/>
        </w:docPartList>
      </w:sdtPr>
      <w:sdtEndPr>
        <w:rPr>
          <w:rFonts w:ascii="Calibri" w:hAnsi="Calibri"/>
          <w:sz w:val="28"/>
          <w:szCs w:val="28"/>
        </w:rPr>
      </w:sdtEndPr>
      <w:sdtContent>
        <w:p w:rsidR="00B734C1" w:rsidRPr="00BE291D" w:rsidRDefault="008C449D" w:rsidP="00672B0B">
          <w:pPr>
            <w:pStyle w:val="Nombre"/>
            <w:jc w:val="center"/>
            <w:rPr>
              <w:color w:val="526DB0" w:themeColor="accent3"/>
            </w:rPr>
          </w:pPr>
          <w:sdt>
            <w:sdtPr>
              <w:rPr>
                <w:rFonts w:ascii="Algerian" w:hAnsi="Algerian"/>
                <w:color w:val="526DB0" w:themeColor="accent3"/>
                <w:sz w:val="72"/>
              </w:rPr>
              <w:alias w:val="Autor"/>
              <w:tag w:val=""/>
              <w:id w:val="1823003119"/>
              <w:placeholder>
                <w:docPart w:val="B031EBC7F2374B5BBCFF59AB430056D2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672B0B" w:rsidRPr="00BE291D">
                <w:rPr>
                  <w:rFonts w:ascii="Algerian" w:hAnsi="Algerian"/>
                  <w:color w:val="526DB0" w:themeColor="accent3"/>
                  <w:sz w:val="72"/>
                </w:rPr>
                <w:t xml:space="preserve">   </w:t>
              </w:r>
              <w:r w:rsidR="008613AA" w:rsidRPr="00BE291D">
                <w:rPr>
                  <w:rFonts w:ascii="Algerian" w:hAnsi="Algerian"/>
                  <w:color w:val="526DB0" w:themeColor="accent3"/>
                  <w:sz w:val="72"/>
                </w:rPr>
                <w:t>dIXON ANDRES PEREZ LOPEZ</w:t>
              </w:r>
            </w:sdtContent>
          </w:sdt>
        </w:p>
        <w:sdt>
          <w:sdtPr>
            <w:rPr>
              <w:rFonts w:ascii="Calibri" w:hAnsi="Calibri"/>
              <w:color w:val="526DB0" w:themeColor="accent3"/>
              <w:sz w:val="28"/>
              <w:szCs w:val="28"/>
            </w:rPr>
            <w:alias w:val="Dirección de correo electrónico"/>
            <w:tag w:val=""/>
            <w:id w:val="527535243"/>
            <w:placeholder>
              <w:docPart w:val="70FEB41342F04A26874F8FB0475C1F54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p w:rsidR="00B734C1" w:rsidRPr="00BE291D" w:rsidRDefault="00C64F3B" w:rsidP="00672B0B">
              <w:pPr>
                <w:pStyle w:val="Sinespaciado"/>
                <w:jc w:val="center"/>
                <w:rPr>
                  <w:rFonts w:ascii="Calibri" w:hAnsi="Calibri"/>
                  <w:color w:val="526DB0" w:themeColor="accent3"/>
                  <w:sz w:val="28"/>
                  <w:szCs w:val="28"/>
                </w:rPr>
              </w:pPr>
              <w:r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>d</w:t>
              </w:r>
              <w:r w:rsidR="008613AA" w:rsidRPr="00BE291D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>ixon.perez28@outlook.es</w:t>
              </w:r>
              <w:r w:rsidR="00C75A6D" w:rsidRPr="00BE291D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>, dixon.perez28@gmail.com</w:t>
              </w:r>
            </w:p>
          </w:sdtContent>
        </w:sdt>
        <w:sdt>
          <w:sdtPr>
            <w:rPr>
              <w:rFonts w:ascii="Calibri" w:hAnsi="Calibri"/>
              <w:color w:val="526DB0" w:themeColor="accent3"/>
              <w:sz w:val="28"/>
              <w:szCs w:val="28"/>
            </w:rPr>
            <w:alias w:val="Dirección"/>
            <w:tag w:val=""/>
            <w:id w:val="539556739"/>
            <w:placeholder>
              <w:docPart w:val="53F2F8BF926046CA9D2D72A6F7654DD0"/>
            </w:placeholder>
            <w:dataBinding w:prefixMappings="xmlns:ns0='http://schemas.microsoft.com/office/2006/coverPageProps' " w:xpath="/ns0:CoverPageProperties[1]/ns0:CompanyAddress[1]" w:storeItemID="{55AF091B-3C7A-41E3-B477-F2FDAA23CFDA}"/>
            <w:text/>
          </w:sdtPr>
          <w:sdtEndPr/>
          <w:sdtContent>
            <w:p w:rsidR="00B734C1" w:rsidRPr="00BE291D" w:rsidRDefault="00C75A6D" w:rsidP="00672B0B">
              <w:pPr>
                <w:pStyle w:val="Sinespaciado"/>
                <w:jc w:val="center"/>
                <w:rPr>
                  <w:rFonts w:ascii="Calibri" w:hAnsi="Calibri"/>
                  <w:color w:val="526DB0" w:themeColor="accent3"/>
                  <w:sz w:val="28"/>
                  <w:szCs w:val="28"/>
                </w:rPr>
              </w:pPr>
              <w:r w:rsidRPr="00BE291D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>Panamá</w:t>
              </w:r>
              <w:r w:rsidR="008613AA" w:rsidRPr="00BE291D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 xml:space="preserve">, </w:t>
              </w:r>
              <w:proofErr w:type="spellStart"/>
              <w:r w:rsidR="00672B0B" w:rsidRPr="00BE291D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>arraijan</w:t>
              </w:r>
              <w:proofErr w:type="spellEnd"/>
              <w:r w:rsidR="008613AA" w:rsidRPr="00BE291D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>, Veracruz,</w:t>
              </w:r>
              <w:r w:rsidRPr="00BE291D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 xml:space="preserve"> </w:t>
              </w:r>
              <w:proofErr w:type="spellStart"/>
              <w:r w:rsidRPr="00BE291D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>Bda</w:t>
              </w:r>
              <w:proofErr w:type="spellEnd"/>
              <w:r w:rsidR="00427ABB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>. Panamá, calle 7ma, casa 99B</w:t>
              </w:r>
            </w:p>
          </w:sdtContent>
        </w:sdt>
        <w:p w:rsidR="00B734C1" w:rsidRPr="00BE291D" w:rsidRDefault="008C449D" w:rsidP="00672B0B">
          <w:pPr>
            <w:pStyle w:val="Sinespaciado"/>
            <w:tabs>
              <w:tab w:val="left" w:pos="3974"/>
            </w:tabs>
            <w:jc w:val="center"/>
            <w:rPr>
              <w:rFonts w:ascii="Calibri" w:hAnsi="Calibri"/>
              <w:color w:val="526DB0" w:themeColor="accent3"/>
              <w:sz w:val="28"/>
              <w:szCs w:val="28"/>
            </w:rPr>
          </w:pPr>
          <w:sdt>
            <w:sdtPr>
              <w:rPr>
                <w:rFonts w:ascii="Calibri" w:hAnsi="Calibri"/>
                <w:color w:val="526DB0" w:themeColor="accent3"/>
                <w:sz w:val="28"/>
                <w:szCs w:val="28"/>
              </w:rPr>
              <w:alias w:val="Teléfono"/>
              <w:tag w:val=""/>
              <w:id w:val="1357783703"/>
              <w:placeholder>
                <w:docPart w:val="28777DEB31A748ABB54202646101136C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r w:rsidR="003F5F41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>Tel: 398-2102</w:t>
              </w:r>
              <w:r w:rsidR="00C75A6D" w:rsidRPr="00BE291D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 xml:space="preserve">                                                        </w:t>
              </w:r>
              <w:r w:rsidR="00B26039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 xml:space="preserve">  </w:t>
              </w:r>
              <w:proofErr w:type="spellStart"/>
              <w:r w:rsidR="00B26039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>Cel</w:t>
              </w:r>
              <w:proofErr w:type="spellEnd"/>
              <w:r w:rsidR="00B26039">
                <w:rPr>
                  <w:rFonts w:ascii="Calibri" w:hAnsi="Calibri"/>
                  <w:color w:val="526DB0" w:themeColor="accent3"/>
                  <w:sz w:val="28"/>
                  <w:szCs w:val="28"/>
                </w:rPr>
                <w:t>: 6571-8625</w:t>
              </w:r>
            </w:sdtContent>
          </w:sdt>
        </w:p>
        <w:sdt>
          <w:sdtPr>
            <w:rPr>
              <w:rFonts w:ascii="Calibri" w:eastAsia="Times New Roman" w:hAnsi="Calibri" w:cs="Times New Roman"/>
              <w:color w:val="526DB0" w:themeColor="accent3"/>
              <w:sz w:val="28"/>
              <w:szCs w:val="28"/>
            </w:rPr>
            <w:id w:val="1753779621"/>
            <w:placeholder>
              <w:docPart w:val="88CC9746A0E0408D8F6B15CFF88E38BE"/>
            </w:placeholder>
            <w:text/>
          </w:sdtPr>
          <w:sdtEndPr/>
          <w:sdtContent>
            <w:p w:rsidR="008C10A8" w:rsidRPr="00BE291D" w:rsidRDefault="00C16055" w:rsidP="00672B0B">
              <w:pPr>
                <w:jc w:val="center"/>
                <w:rPr>
                  <w:rFonts w:ascii="Calibri" w:hAnsi="Calibri"/>
                  <w:color w:val="526DB0" w:themeColor="accent3"/>
                  <w:sz w:val="28"/>
                  <w:szCs w:val="28"/>
                </w:rPr>
              </w:pPr>
              <w:r w:rsidRPr="00BE291D">
                <w:rPr>
                  <w:rFonts w:ascii="Calibri" w:eastAsia="Times New Roman" w:hAnsi="Calibri" w:cs="Times New Roman"/>
                  <w:color w:val="526DB0" w:themeColor="accent3"/>
                  <w:sz w:val="28"/>
                  <w:szCs w:val="28"/>
                </w:rPr>
                <w:t>Cedula: 8-851-1717                                Nacionalidad: panameña.</w:t>
              </w:r>
            </w:p>
          </w:sdtContent>
        </w:sdt>
      </w:sdtContent>
    </w:sdt>
    <w:p w:rsidR="00B90BCA" w:rsidRDefault="00B90BCA" w:rsidP="00B90BCA">
      <w:pPr>
        <w:pStyle w:val="Encabezadodeseccin"/>
        <w:rPr>
          <w:rFonts w:ascii="Calibri" w:hAnsi="Calibri"/>
          <w:b/>
          <w:caps w:val="0"/>
          <w:color w:val="526DB0" w:themeColor="accent3"/>
          <w:sz w:val="3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aps w:val="0"/>
          <w:color w:val="526DB0" w:themeColor="accent3"/>
          <w:sz w:val="3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Datos Personales:</w:t>
      </w:r>
    </w:p>
    <w:p w:rsidR="00B90BCA" w:rsidRPr="00B90BCA" w:rsidRDefault="00B90BCA" w:rsidP="00B90BCA">
      <w:pPr>
        <w:pStyle w:val="Prrafodelista"/>
        <w:numPr>
          <w:ilvl w:val="0"/>
          <w:numId w:val="15"/>
        </w:numPr>
        <w:rPr>
          <w:color w:val="526DB0" w:themeColor="accent3"/>
          <w:lang w:val="es-ES"/>
        </w:rPr>
      </w:pPr>
      <w:r w:rsidRPr="00B90BCA">
        <w:rPr>
          <w:color w:val="526DB0" w:themeColor="accent3"/>
          <w:lang w:val="es-ES"/>
        </w:rPr>
        <w:t>Edad ………………………………………………….25 años</w:t>
      </w:r>
    </w:p>
    <w:p w:rsidR="00B90BCA" w:rsidRDefault="00B90BCA" w:rsidP="00B90BCA">
      <w:pPr>
        <w:pStyle w:val="Prrafodelista"/>
        <w:numPr>
          <w:ilvl w:val="0"/>
          <w:numId w:val="15"/>
        </w:numPr>
        <w:rPr>
          <w:color w:val="526DB0" w:themeColor="accent3"/>
          <w:lang w:val="es-ES"/>
        </w:rPr>
      </w:pPr>
      <w:r w:rsidRPr="00B90BCA">
        <w:rPr>
          <w:color w:val="526DB0" w:themeColor="accent3"/>
          <w:lang w:val="es-ES"/>
        </w:rPr>
        <w:t>Fecha de nacimiento………………………………..28 de agosto de 1991</w:t>
      </w:r>
    </w:p>
    <w:p w:rsidR="00B90BCA" w:rsidRPr="00B90BCA" w:rsidRDefault="00B90BCA" w:rsidP="00B90BCA">
      <w:pPr>
        <w:pStyle w:val="Prrafodelista"/>
        <w:numPr>
          <w:ilvl w:val="0"/>
          <w:numId w:val="15"/>
        </w:numPr>
        <w:rPr>
          <w:color w:val="526DB0" w:themeColor="accent3"/>
          <w:lang w:val="es-ES"/>
        </w:rPr>
      </w:pPr>
      <w:r>
        <w:rPr>
          <w:color w:val="526DB0" w:themeColor="accent3"/>
          <w:lang w:val="es-ES"/>
        </w:rPr>
        <w:t xml:space="preserve">Estado civil………………………………………….. soltero </w:t>
      </w:r>
    </w:p>
    <w:p w:rsidR="00C83D33" w:rsidRPr="00B90BCA" w:rsidRDefault="004065F4" w:rsidP="00B90BCA">
      <w:pPr>
        <w:pStyle w:val="Encabezadodeseccin"/>
        <w:rPr>
          <w:rFonts w:ascii="Calibri" w:hAnsi="Calibri"/>
          <w:b/>
          <w:caps w:val="0"/>
          <w:color w:val="526DB0" w:themeColor="accent3"/>
          <w:sz w:val="3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1D">
        <w:rPr>
          <w:rFonts w:ascii="Calibri" w:hAnsi="Calibri"/>
          <w:b/>
          <w:caps w:val="0"/>
          <w:color w:val="526DB0" w:themeColor="accent3"/>
          <w:sz w:val="3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Educación</w:t>
      </w:r>
    </w:p>
    <w:p w:rsidR="00B734C1" w:rsidRPr="00C83D33" w:rsidRDefault="00C16055" w:rsidP="00C83D33">
      <w:pPr>
        <w:pStyle w:val="Sinespaciado"/>
        <w:numPr>
          <w:ilvl w:val="0"/>
          <w:numId w:val="10"/>
        </w:numPr>
        <w:rPr>
          <w:color w:val="526DB0" w:themeColor="accent3"/>
        </w:rPr>
      </w:pPr>
      <w:r w:rsidRPr="00C83D33">
        <w:rPr>
          <w:color w:val="526DB0" w:themeColor="accent3"/>
        </w:rPr>
        <w:t>Escuela de primaria de Veracruz……….Certificado de 6 grado</w:t>
      </w:r>
    </w:p>
    <w:p w:rsidR="00C16055" w:rsidRPr="00C83D33" w:rsidRDefault="00C16055" w:rsidP="00C83D33">
      <w:pPr>
        <w:pStyle w:val="Sinespaciado"/>
        <w:numPr>
          <w:ilvl w:val="0"/>
          <w:numId w:val="10"/>
        </w:numPr>
        <w:rPr>
          <w:color w:val="526DB0" w:themeColor="accent3"/>
        </w:rPr>
      </w:pPr>
      <w:r w:rsidRPr="00C83D33">
        <w:rPr>
          <w:color w:val="526DB0" w:themeColor="accent3"/>
        </w:rPr>
        <w:t>Instituto bolívar………….                          Certificado de 3 año</w:t>
      </w:r>
    </w:p>
    <w:p w:rsidR="00B734C1" w:rsidRPr="00C83D33" w:rsidRDefault="00C16055" w:rsidP="00C83D33">
      <w:pPr>
        <w:pStyle w:val="Sinespaciado"/>
        <w:numPr>
          <w:ilvl w:val="0"/>
          <w:numId w:val="11"/>
        </w:numPr>
        <w:rPr>
          <w:color w:val="526DB0" w:themeColor="accent3"/>
        </w:rPr>
      </w:pPr>
      <w:r w:rsidRPr="00C83D33">
        <w:rPr>
          <w:color w:val="526DB0" w:themeColor="accent3"/>
        </w:rPr>
        <w:t>Ingles básico-intermedio</w:t>
      </w:r>
    </w:p>
    <w:p w:rsidR="00C16055" w:rsidRDefault="00C16055" w:rsidP="00C83D33">
      <w:pPr>
        <w:pStyle w:val="Sinespaciado"/>
        <w:numPr>
          <w:ilvl w:val="0"/>
          <w:numId w:val="11"/>
        </w:numPr>
        <w:rPr>
          <w:color w:val="526DB0" w:themeColor="accent3"/>
        </w:rPr>
      </w:pPr>
      <w:r w:rsidRPr="00C83D33">
        <w:rPr>
          <w:color w:val="526DB0" w:themeColor="accent3"/>
        </w:rPr>
        <w:t xml:space="preserve">Uso de Word, Excel, PowerPoint, Outlook, Publisher </w:t>
      </w:r>
    </w:p>
    <w:p w:rsidR="00C83D33" w:rsidRPr="00C83D33" w:rsidRDefault="00C83D33" w:rsidP="00C83D33">
      <w:pPr>
        <w:pStyle w:val="Sinespaciado"/>
        <w:ind w:left="720"/>
        <w:rPr>
          <w:color w:val="526DB0" w:themeColor="accent3"/>
        </w:rPr>
      </w:pPr>
    </w:p>
    <w:p w:rsidR="00C83D33" w:rsidRPr="00731762" w:rsidRDefault="004065F4" w:rsidP="00C83D33">
      <w:pPr>
        <w:pStyle w:val="Sinespaciado"/>
        <w:rPr>
          <w:b/>
          <w:color w:val="526DB0" w:themeColor="accent3"/>
          <w:sz w:val="36"/>
          <w:lang w:val="es-ES"/>
        </w:rPr>
      </w:pPr>
      <w:r w:rsidRPr="00C83D33">
        <w:rPr>
          <w:b/>
          <w:color w:val="526DB0" w:themeColor="accent3"/>
          <w:sz w:val="36"/>
          <w:lang w:val="es-ES"/>
        </w:rPr>
        <w:t>Experiencia</w:t>
      </w:r>
    </w:p>
    <w:p w:rsidR="00C64F3B" w:rsidRPr="00C83D33" w:rsidRDefault="00313721" w:rsidP="00C83D33">
      <w:pPr>
        <w:pStyle w:val="Sinespaciado"/>
        <w:rPr>
          <w:b/>
          <w:color w:val="526DB0" w:themeColor="accent3"/>
          <w:sz w:val="36"/>
        </w:rPr>
      </w:pPr>
      <w:r>
        <w:rPr>
          <w:color w:val="526DB0" w:themeColor="accent3"/>
        </w:rPr>
        <w:t>Lotus</w:t>
      </w:r>
    </w:p>
    <w:p w:rsidR="00C75A6D" w:rsidRPr="00C83D33" w:rsidRDefault="00C83D33" w:rsidP="00B90BCA">
      <w:pPr>
        <w:pStyle w:val="Sinespaciado"/>
        <w:numPr>
          <w:ilvl w:val="0"/>
          <w:numId w:val="16"/>
        </w:numPr>
        <w:rPr>
          <w:vanish/>
          <w:color w:val="526DB0" w:themeColor="accent3"/>
          <w:specVanish/>
        </w:rPr>
      </w:pPr>
      <w:r w:rsidRPr="00C83D33">
        <w:rPr>
          <w:color w:val="526DB0" w:themeColor="accent3"/>
        </w:rPr>
        <w:t>Encargado de</w:t>
      </w:r>
    </w:p>
    <w:p w:rsidR="00B734C1" w:rsidRDefault="00C83D33" w:rsidP="00C83D33">
      <w:pPr>
        <w:pStyle w:val="Sinespaciado"/>
        <w:ind w:firstLine="240"/>
        <w:jc w:val="center"/>
        <w:rPr>
          <w:rFonts w:eastAsiaTheme="majorEastAsia" w:cstheme="majorBidi"/>
          <w:color w:val="526DB0" w:themeColor="accent3"/>
        </w:rPr>
      </w:pPr>
      <w:r>
        <w:rPr>
          <w:rFonts w:eastAsiaTheme="majorEastAsia" w:cstheme="majorBidi"/>
          <w:color w:val="526DB0" w:themeColor="accent3"/>
        </w:rPr>
        <w:t xml:space="preserve"> </w:t>
      </w:r>
      <w:r w:rsidR="00B90BCA">
        <w:rPr>
          <w:rFonts w:eastAsiaTheme="majorEastAsia" w:cstheme="majorBidi"/>
          <w:color w:val="526DB0" w:themeColor="accent3"/>
        </w:rPr>
        <w:t xml:space="preserve">Mantenimiento de Maquinas </w:t>
      </w:r>
      <w:r w:rsidR="00313721">
        <w:rPr>
          <w:rFonts w:eastAsiaTheme="majorEastAsia" w:cstheme="majorBidi"/>
          <w:color w:val="526DB0" w:themeColor="accent3"/>
        </w:rPr>
        <w:t>Industriales, mantenimiento en general</w:t>
      </w:r>
      <w:proofErr w:type="gramStart"/>
      <w:r w:rsidR="00B90BCA">
        <w:rPr>
          <w:rFonts w:eastAsiaTheme="majorEastAsia" w:cstheme="majorBidi"/>
          <w:color w:val="526DB0" w:themeColor="accent3"/>
        </w:rPr>
        <w:t>..</w:t>
      </w:r>
      <w:proofErr w:type="gramEnd"/>
      <w:r w:rsidR="00B90BCA">
        <w:rPr>
          <w:rFonts w:eastAsiaTheme="majorEastAsia" w:cstheme="majorBidi"/>
          <w:color w:val="526DB0" w:themeColor="accent3"/>
        </w:rPr>
        <w:t xml:space="preserve"> 3 años </w:t>
      </w:r>
    </w:p>
    <w:p w:rsidR="00B90BCA" w:rsidRPr="00C83D33" w:rsidRDefault="00B90BCA" w:rsidP="00C83D33">
      <w:pPr>
        <w:pStyle w:val="Sinespaciado"/>
        <w:ind w:firstLine="240"/>
        <w:jc w:val="center"/>
        <w:rPr>
          <w:rFonts w:eastAsiaTheme="majorEastAsia" w:cstheme="majorBidi"/>
          <w:color w:val="526DB0" w:themeColor="accent3"/>
        </w:rPr>
      </w:pPr>
    </w:p>
    <w:p w:rsidR="00C83D33" w:rsidRPr="00C83D33" w:rsidRDefault="00731762" w:rsidP="00B61E79">
      <w:pPr>
        <w:pStyle w:val="Sinespaciado"/>
        <w:rPr>
          <w:rFonts w:eastAsiaTheme="majorEastAsia" w:cstheme="majorBidi"/>
          <w:color w:val="526DB0" w:themeColor="accent3"/>
        </w:rPr>
      </w:pPr>
      <w:r>
        <w:rPr>
          <w:rFonts w:eastAsiaTheme="majorEastAsia" w:cstheme="majorBidi"/>
          <w:color w:val="526DB0" w:themeColor="accent3"/>
        </w:rPr>
        <w:t>Anaimar Multiservice</w:t>
      </w:r>
      <w:r w:rsidR="00313721">
        <w:rPr>
          <w:rFonts w:eastAsiaTheme="majorEastAsia" w:cstheme="majorBidi"/>
          <w:color w:val="526DB0" w:themeColor="accent3"/>
        </w:rPr>
        <w:t xml:space="preserve"> (INDEPENDIENTE)</w:t>
      </w:r>
    </w:p>
    <w:p w:rsidR="00C83D33" w:rsidRPr="00C83D33" w:rsidRDefault="00B90BCA" w:rsidP="00C83D33">
      <w:pPr>
        <w:pStyle w:val="Sinespaciado"/>
        <w:numPr>
          <w:ilvl w:val="0"/>
          <w:numId w:val="13"/>
        </w:numPr>
        <w:jc w:val="both"/>
        <w:rPr>
          <w:rFonts w:eastAsiaTheme="majorEastAsia" w:cstheme="majorBidi"/>
          <w:color w:val="526DB0" w:themeColor="accent3"/>
        </w:rPr>
      </w:pPr>
      <w:r>
        <w:rPr>
          <w:rFonts w:eastAsiaTheme="majorEastAsia" w:cstheme="majorBidi"/>
          <w:color w:val="526DB0" w:themeColor="accent3"/>
        </w:rPr>
        <w:t>Enc</w:t>
      </w:r>
      <w:r w:rsidR="00890639">
        <w:rPr>
          <w:rFonts w:eastAsiaTheme="majorEastAsia" w:cstheme="majorBidi"/>
          <w:color w:val="526DB0" w:themeColor="accent3"/>
        </w:rPr>
        <w:t>argado de Almacén ( inventarios físico e cíclico,</w:t>
      </w:r>
      <w:r>
        <w:rPr>
          <w:rFonts w:eastAsiaTheme="majorEastAsia" w:cstheme="majorBidi"/>
          <w:color w:val="526DB0" w:themeColor="accent3"/>
        </w:rPr>
        <w:t xml:space="preserve"> recepción de mercancías, ordenar las mercancías, entradas y salidas de mercancías)……………………………3 años </w:t>
      </w:r>
    </w:p>
    <w:p w:rsidR="008C10A8" w:rsidRPr="00C83D33" w:rsidRDefault="00E46EAA" w:rsidP="00C83D33">
      <w:pPr>
        <w:pStyle w:val="Sinespaciado"/>
        <w:rPr>
          <w:rFonts w:eastAsiaTheme="majorEastAsia" w:cstheme="majorBidi"/>
          <w:color w:val="526DB0" w:themeColor="accent3"/>
        </w:rPr>
      </w:pPr>
      <w:r w:rsidRPr="00C83D33">
        <w:rPr>
          <w:rFonts w:eastAsiaTheme="majorEastAsia" w:cstheme="majorBidi"/>
          <w:bCs/>
          <w:vanish/>
          <w:color w:val="526DB0" w:themeColor="accent3"/>
        </w:rPr>
        <w:t>loLo</w:t>
      </w:r>
    </w:p>
    <w:p w:rsidR="00B734C1" w:rsidRDefault="004065F4" w:rsidP="00C83D33">
      <w:pPr>
        <w:pStyle w:val="Sinespaciado"/>
        <w:rPr>
          <w:b/>
          <w:color w:val="526DB0" w:themeColor="accent3"/>
          <w:sz w:val="36"/>
          <w:lang w:val="es-ES"/>
        </w:rPr>
      </w:pPr>
      <w:r w:rsidRPr="00C83D33">
        <w:rPr>
          <w:b/>
          <w:color w:val="526DB0" w:themeColor="accent3"/>
          <w:sz w:val="36"/>
          <w:lang w:val="es-ES"/>
        </w:rPr>
        <w:t>Aptitudes</w:t>
      </w:r>
    </w:p>
    <w:p w:rsidR="00C83D33" w:rsidRPr="00C83D33" w:rsidRDefault="00C83D33" w:rsidP="00C83D33">
      <w:pPr>
        <w:pStyle w:val="Sinespaciado"/>
        <w:rPr>
          <w:b/>
          <w:caps/>
          <w:color w:val="526DB0" w:themeColor="accent3"/>
          <w:sz w:val="36"/>
        </w:rPr>
      </w:pPr>
    </w:p>
    <w:p w:rsidR="00B734C1" w:rsidRPr="00C83D33" w:rsidRDefault="00453179" w:rsidP="00C83D33">
      <w:pPr>
        <w:pStyle w:val="Sinespaciado"/>
        <w:numPr>
          <w:ilvl w:val="0"/>
          <w:numId w:val="13"/>
        </w:numPr>
        <w:rPr>
          <w:color w:val="526DB0" w:themeColor="accent3"/>
        </w:rPr>
      </w:pPr>
      <w:r w:rsidRPr="00C83D33">
        <w:rPr>
          <w:color w:val="526DB0" w:themeColor="accent3"/>
        </w:rPr>
        <w:t>Honesto</w:t>
      </w:r>
    </w:p>
    <w:p w:rsidR="00453179" w:rsidRPr="00C83D33" w:rsidRDefault="00453179" w:rsidP="00C83D33">
      <w:pPr>
        <w:pStyle w:val="Sinespaciado"/>
        <w:numPr>
          <w:ilvl w:val="0"/>
          <w:numId w:val="13"/>
        </w:numPr>
        <w:rPr>
          <w:color w:val="526DB0" w:themeColor="accent3"/>
        </w:rPr>
      </w:pPr>
      <w:r w:rsidRPr="00C83D33">
        <w:rPr>
          <w:color w:val="526DB0" w:themeColor="accent3"/>
        </w:rPr>
        <w:t>Responsable</w:t>
      </w:r>
    </w:p>
    <w:p w:rsidR="00C83D33" w:rsidRDefault="00453179" w:rsidP="00C83D33">
      <w:pPr>
        <w:pStyle w:val="Sinespaciado"/>
        <w:numPr>
          <w:ilvl w:val="0"/>
          <w:numId w:val="13"/>
        </w:numPr>
        <w:rPr>
          <w:color w:val="526DB0" w:themeColor="accent3"/>
        </w:rPr>
      </w:pPr>
      <w:r w:rsidRPr="00C83D33">
        <w:rPr>
          <w:color w:val="526DB0" w:themeColor="accent3"/>
        </w:rPr>
        <w:t>Puntual</w:t>
      </w:r>
    </w:p>
    <w:p w:rsidR="00C83D33" w:rsidRPr="00C83D33" w:rsidRDefault="00C83D33" w:rsidP="00C83D33">
      <w:pPr>
        <w:pStyle w:val="Sinespaciado"/>
        <w:ind w:left="960"/>
        <w:rPr>
          <w:color w:val="526DB0" w:themeColor="accent3"/>
        </w:rPr>
      </w:pPr>
    </w:p>
    <w:p w:rsidR="001B0AEE" w:rsidRDefault="00672B0B" w:rsidP="00C83D33">
      <w:pPr>
        <w:pStyle w:val="Sinespaciado"/>
        <w:rPr>
          <w:b/>
          <w:color w:val="526DB0" w:themeColor="accent3"/>
          <w:sz w:val="36"/>
        </w:rPr>
      </w:pPr>
      <w:r w:rsidRPr="00C83D33">
        <w:rPr>
          <w:b/>
          <w:color w:val="526DB0" w:themeColor="accent3"/>
          <w:sz w:val="36"/>
        </w:rPr>
        <w:t>Referencias personales</w:t>
      </w:r>
    </w:p>
    <w:p w:rsidR="00C83D33" w:rsidRPr="00C83D33" w:rsidRDefault="00C83D33" w:rsidP="00C83D33">
      <w:pPr>
        <w:pStyle w:val="Sinespaciado"/>
        <w:rPr>
          <w:color w:val="526DB0" w:themeColor="accent3"/>
        </w:rPr>
      </w:pPr>
    </w:p>
    <w:p w:rsidR="00672B0B" w:rsidRPr="00C83D33" w:rsidRDefault="00672B0B" w:rsidP="00C83D33">
      <w:pPr>
        <w:pStyle w:val="Sinespaciado"/>
        <w:numPr>
          <w:ilvl w:val="0"/>
          <w:numId w:val="14"/>
        </w:numPr>
        <w:rPr>
          <w:b/>
          <w:color w:val="526DB0" w:themeColor="accent3"/>
        </w:rPr>
      </w:pPr>
      <w:r w:rsidRPr="00C83D33">
        <w:rPr>
          <w:color w:val="526DB0" w:themeColor="accent3"/>
        </w:rPr>
        <w:t>Elio cruz………………………………………………….. 6345-6867</w:t>
      </w:r>
    </w:p>
    <w:p w:rsidR="00731762" w:rsidRPr="00BD4CAC" w:rsidRDefault="00EE6DBD" w:rsidP="00BD4CAC">
      <w:pPr>
        <w:pStyle w:val="Sinespaciado"/>
        <w:numPr>
          <w:ilvl w:val="0"/>
          <w:numId w:val="14"/>
        </w:numPr>
        <w:rPr>
          <w:b/>
          <w:color w:val="526DB0" w:themeColor="accent3"/>
        </w:rPr>
      </w:pPr>
      <w:r>
        <w:rPr>
          <w:color w:val="526DB0" w:themeColor="accent3"/>
        </w:rPr>
        <w:t xml:space="preserve">Lic. </w:t>
      </w:r>
      <w:proofErr w:type="spellStart"/>
      <w:r>
        <w:rPr>
          <w:color w:val="526DB0" w:themeColor="accent3"/>
        </w:rPr>
        <w:t>Nicaliler</w:t>
      </w:r>
      <w:proofErr w:type="spellEnd"/>
      <w:r>
        <w:rPr>
          <w:color w:val="526DB0" w:themeColor="accent3"/>
        </w:rPr>
        <w:t xml:space="preserve"> Díaz  ……………………………….</w:t>
      </w:r>
      <w:r w:rsidR="00672B0B" w:rsidRPr="00C83D33">
        <w:rPr>
          <w:color w:val="526DB0" w:themeColor="accent3"/>
        </w:rPr>
        <w:t>………</w:t>
      </w:r>
      <w:r w:rsidR="001F51B9">
        <w:rPr>
          <w:color w:val="526DB0" w:themeColor="accent3"/>
        </w:rPr>
        <w:t xml:space="preserve">  </w:t>
      </w:r>
      <w:r>
        <w:rPr>
          <w:color w:val="526DB0" w:themeColor="accent3"/>
        </w:rPr>
        <w:t>60586864</w:t>
      </w:r>
    </w:p>
    <w:p w:rsidR="00BD4CAC" w:rsidRPr="00BD4CAC" w:rsidRDefault="00BD4CAC" w:rsidP="00BD4CAC">
      <w:pPr>
        <w:pStyle w:val="Sinespaciado"/>
        <w:ind w:left="720"/>
        <w:rPr>
          <w:b/>
          <w:color w:val="526DB0" w:themeColor="accent3"/>
        </w:rPr>
      </w:pPr>
    </w:p>
    <w:p w:rsidR="00731762" w:rsidRDefault="000126FF" w:rsidP="00731762">
      <w:pPr>
        <w:pStyle w:val="Sinespaciado"/>
        <w:rPr>
          <w:b/>
          <w:color w:val="526DB0" w:themeColor="accent3"/>
          <w:sz w:val="36"/>
        </w:rPr>
      </w:pPr>
      <w:r>
        <w:rPr>
          <w:b/>
          <w:color w:val="526DB0" w:themeColor="accent3"/>
          <w:sz w:val="36"/>
        </w:rPr>
        <w:t>Disponibilidad</w:t>
      </w:r>
    </w:p>
    <w:p w:rsidR="00731762" w:rsidRPr="00731762" w:rsidRDefault="00731762" w:rsidP="00731762">
      <w:pPr>
        <w:pStyle w:val="Sinespaciado"/>
        <w:numPr>
          <w:ilvl w:val="0"/>
          <w:numId w:val="17"/>
        </w:numPr>
        <w:rPr>
          <w:b/>
          <w:color w:val="526DB0" w:themeColor="accent3"/>
        </w:rPr>
      </w:pPr>
      <w:r>
        <w:rPr>
          <w:b/>
          <w:color w:val="526DB0" w:themeColor="accent3"/>
        </w:rPr>
        <w:t xml:space="preserve">Inmediata </w:t>
      </w:r>
    </w:p>
    <w:p w:rsidR="007B0E64" w:rsidRDefault="007B0E64" w:rsidP="007B0E64">
      <w:pPr>
        <w:pStyle w:val="Sinespaciado"/>
        <w:rPr>
          <w:color w:val="526DB0" w:themeColor="accent3"/>
        </w:rPr>
      </w:pPr>
    </w:p>
    <w:p w:rsidR="007B0E64" w:rsidRDefault="007B0E64" w:rsidP="00D57F6A">
      <w:pPr>
        <w:pStyle w:val="Sinespaciado"/>
        <w:jc w:val="center"/>
        <w:rPr>
          <w:b/>
          <w:color w:val="526DB0" w:themeColor="accent3"/>
        </w:rPr>
      </w:pPr>
    </w:p>
    <w:p w:rsidR="000126FF" w:rsidRDefault="000126FF" w:rsidP="007B0E64">
      <w:pPr>
        <w:pStyle w:val="Sinespaciado"/>
        <w:rPr>
          <w:b/>
          <w:color w:val="526DB0" w:themeColor="accent3"/>
        </w:rPr>
      </w:pPr>
    </w:p>
    <w:p w:rsidR="000126FF" w:rsidRDefault="000126FF" w:rsidP="007B0E64">
      <w:pPr>
        <w:pStyle w:val="Sinespaciado"/>
        <w:rPr>
          <w:b/>
          <w:color w:val="526DB0" w:themeColor="accent3"/>
        </w:rPr>
      </w:pPr>
    </w:p>
    <w:p w:rsidR="000126FF" w:rsidRDefault="000126FF" w:rsidP="00D57F6A">
      <w:pPr>
        <w:spacing w:after="0"/>
        <w:ind w:left="-1440" w:right="10810"/>
        <w:rPr>
          <w:noProof/>
        </w:rPr>
      </w:pPr>
    </w:p>
    <w:p w:rsidR="00BD4CAC" w:rsidRDefault="006110DB" w:rsidP="00D57F6A">
      <w:pPr>
        <w:spacing w:after="0"/>
        <w:ind w:left="-1440" w:right="1081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C27A132" wp14:editId="17600183">
            <wp:simplePos x="0" y="0"/>
            <wp:positionH relativeFrom="margin">
              <wp:posOffset>2178685</wp:posOffset>
            </wp:positionH>
            <wp:positionV relativeFrom="page">
              <wp:posOffset>984250</wp:posOffset>
            </wp:positionV>
            <wp:extent cx="1669415" cy="3009265"/>
            <wp:effectExtent l="15875" t="3175" r="3810" b="3810"/>
            <wp:wrapTopAndBottom/>
            <wp:docPr id="10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-5399998">
                      <a:off x="0" y="0"/>
                      <a:ext cx="166941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ddfffds</w:t>
      </w:r>
    </w:p>
    <w:p w:rsidR="00BD4CAC" w:rsidRDefault="00BD4CAC" w:rsidP="00D57F6A">
      <w:pPr>
        <w:spacing w:after="0"/>
        <w:ind w:left="-1440" w:right="10810"/>
        <w:rPr>
          <w:noProof/>
        </w:rPr>
      </w:pPr>
    </w:p>
    <w:p w:rsidR="00BD4CAC" w:rsidRDefault="00BD4CAC" w:rsidP="00BD4CAC">
      <w:pPr>
        <w:spacing w:after="0"/>
        <w:ind w:left="-1440" w:right="10810"/>
      </w:pPr>
      <w:r>
        <w:rPr>
          <w:noProof/>
        </w:rPr>
        <w:t>e</w:t>
      </w:r>
      <w:r w:rsidR="006110DB">
        <w:rPr>
          <w:noProof/>
        </w:rPr>
        <w:t>dfdss</w:t>
      </w:r>
    </w:p>
    <w:p w:rsidR="00BD4CAC" w:rsidRDefault="00BD4CAC" w:rsidP="00D57F6A">
      <w:pPr>
        <w:spacing w:after="0"/>
        <w:ind w:left="-1440" w:right="10810"/>
      </w:pPr>
    </w:p>
    <w:p w:rsidR="00B61E79" w:rsidRDefault="00B61E79" w:rsidP="00BD4CAC">
      <w:pPr>
        <w:spacing w:line="276" w:lineRule="auto"/>
      </w:pPr>
    </w:p>
    <w:p w:rsidR="00B61E79" w:rsidRDefault="00B61E79" w:rsidP="00BD4CAC">
      <w:pPr>
        <w:spacing w:line="276" w:lineRule="auto"/>
      </w:pPr>
    </w:p>
    <w:p w:rsidR="00B61E79" w:rsidRDefault="00B61E79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D80782B" wp14:editId="148EC6FE">
            <wp:simplePos x="0" y="0"/>
            <wp:positionH relativeFrom="column">
              <wp:posOffset>-146685</wp:posOffset>
            </wp:positionH>
            <wp:positionV relativeFrom="paragraph">
              <wp:posOffset>215900</wp:posOffset>
            </wp:positionV>
            <wp:extent cx="6457950" cy="7475855"/>
            <wp:effectExtent l="5397" t="0" r="5398" b="5397"/>
            <wp:wrapThrough wrapText="bothSides">
              <wp:wrapPolygon edited="0">
                <wp:start x="18" y="21616"/>
                <wp:lineTo x="21554" y="21616"/>
                <wp:lineTo x="21554" y="39"/>
                <wp:lineTo x="18" y="39"/>
                <wp:lineTo x="18" y="21616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57950" cy="747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676EE8" w:rsidRDefault="00676EE8" w:rsidP="00BD4CAC">
      <w:pPr>
        <w:spacing w:line="276" w:lineRule="auto"/>
      </w:pPr>
    </w:p>
    <w:p w:rsidR="00C030A7" w:rsidRDefault="00C030A7">
      <w:pPr>
        <w:spacing w:line="276" w:lineRule="auto"/>
      </w:pPr>
      <w:bookmarkStart w:id="0" w:name="_GoBack"/>
      <w:bookmarkEnd w:id="0"/>
    </w:p>
    <w:p w:rsidR="00BD4CAC" w:rsidRPr="00D57F6A" w:rsidRDefault="00BD4CAC" w:rsidP="00BD4CAC">
      <w:pPr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6B95AF3D" wp14:editId="6870A6F3">
            <wp:simplePos x="0" y="0"/>
            <wp:positionH relativeFrom="page">
              <wp:posOffset>-10272</wp:posOffset>
            </wp:positionH>
            <wp:positionV relativeFrom="page">
              <wp:posOffset>129615</wp:posOffset>
            </wp:positionV>
            <wp:extent cx="7562626" cy="9984740"/>
            <wp:effectExtent l="0" t="0" r="635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2626" cy="998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BD4CAC" w:rsidRPr="00D57F6A" w:rsidSect="001F51B9">
      <w:headerReference w:type="first" r:id="rId14"/>
      <w:pgSz w:w="11907" w:h="16839" w:code="9"/>
      <w:pgMar w:top="1145" w:right="1049" w:bottom="1145" w:left="1049" w:header="612" w:footer="61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449D" w:rsidRDefault="008C449D">
      <w:pPr>
        <w:spacing w:after="0" w:line="240" w:lineRule="auto"/>
      </w:pPr>
      <w:r>
        <w:separator/>
      </w:r>
    </w:p>
  </w:endnote>
  <w:endnote w:type="continuationSeparator" w:id="0">
    <w:p w:rsidR="008C449D" w:rsidRDefault="008C4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449D" w:rsidRDefault="008C449D">
      <w:pPr>
        <w:spacing w:after="0" w:line="240" w:lineRule="auto"/>
      </w:pPr>
      <w:r>
        <w:separator/>
      </w:r>
    </w:p>
  </w:footnote>
  <w:footnote w:type="continuationSeparator" w:id="0">
    <w:p w:rsidR="008C449D" w:rsidRDefault="008C44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509E" w:rsidRDefault="00F7509E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editId="5055FDFE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5935" cy="9112885"/>
              <wp:effectExtent l="0" t="0" r="3175" b="8255"/>
              <wp:wrapNone/>
              <wp:docPr id="1" name="Rectángul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5935" cy="911288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6BE10F98" id="Rectángulo 1" o:spid="_x0000_s1026" style="position:absolute;margin-left:0;margin-top:0;width:539.05pt;height:717.55pt;z-index:25168076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" filled="f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editId="0DFDE4F3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6988175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496570</wp:posOffset>
                  </wp:positionV>
                </mc:Fallback>
              </mc:AlternateContent>
              <wp:extent cx="128270" cy="6297930"/>
              <wp:effectExtent l="0" t="0" r="0" b="0"/>
              <wp:wrapNone/>
              <wp:docPr id="2" name="Rectángul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6C2169A3" id="Rectángulo 2" o:spid="_x0000_s1026" style="position:absolute;margin-left:0;margin-top:0;width:10.1pt;height:495.9pt;z-index:25168179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" fillcolor="black [3213]" stroked="f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editId="6044F26D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6988175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7193915</wp:posOffset>
                  </wp:positionV>
                </mc:Fallback>
              </mc:AlternateContent>
              <wp:extent cx="128270" cy="2823210"/>
              <wp:effectExtent l="0" t="0" r="0" b="0"/>
              <wp:wrapNone/>
              <wp:docPr id="3" name="Rectángul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5EF6511F" id="Rectángulo 3" o:spid="_x0000_s1026" style="position:absolute;margin-left:0;margin-top:0;width:10.1pt;height:222.3pt;z-index:25168281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" fillcolor="#d1282e [3215]" stroked="f">
              <w10:wrap anchorx="margin" anchory="margin"/>
            </v:rect>
          </w:pict>
        </mc:Fallback>
      </mc:AlternateContent>
    </w:r>
  </w:p>
  <w:p w:rsidR="00F7509E" w:rsidRDefault="00F7509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27DD2"/>
    <w:multiLevelType w:val="hybridMultilevel"/>
    <w:tmpl w:val="72F80E1C"/>
    <w:lvl w:ilvl="0" w:tplc="180A0001">
      <w:start w:val="1"/>
      <w:numFmt w:val="bullet"/>
      <w:lvlText w:val=""/>
      <w:lvlJc w:val="left"/>
      <w:pPr>
        <w:ind w:left="1042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762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482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02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22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42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362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082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02" w:hanging="360"/>
      </w:pPr>
      <w:rPr>
        <w:rFonts w:ascii="Wingdings" w:hAnsi="Wingdings" w:hint="default"/>
      </w:rPr>
    </w:lvl>
  </w:abstractNum>
  <w:abstractNum w:abstractNumId="1" w15:restartNumberingAfterBreak="0">
    <w:nsid w:val="0B392AA4"/>
    <w:multiLevelType w:val="hybridMultilevel"/>
    <w:tmpl w:val="3746EE1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148C1"/>
    <w:multiLevelType w:val="hybridMultilevel"/>
    <w:tmpl w:val="A4C83626"/>
    <w:lvl w:ilvl="0" w:tplc="180A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" w15:restartNumberingAfterBreak="0">
    <w:nsid w:val="0F8B07FD"/>
    <w:multiLevelType w:val="hybridMultilevel"/>
    <w:tmpl w:val="F1B44F46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4" w15:restartNumberingAfterBreak="0">
    <w:nsid w:val="1FA945DA"/>
    <w:multiLevelType w:val="hybridMultilevel"/>
    <w:tmpl w:val="24E4A2F2"/>
    <w:lvl w:ilvl="0" w:tplc="1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2B051958"/>
    <w:multiLevelType w:val="hybridMultilevel"/>
    <w:tmpl w:val="19202CD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A498D"/>
    <w:multiLevelType w:val="hybridMultilevel"/>
    <w:tmpl w:val="BF580AA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12909"/>
    <w:multiLevelType w:val="hybridMultilevel"/>
    <w:tmpl w:val="DDBAC4A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D22D1D"/>
    <w:multiLevelType w:val="hybridMultilevel"/>
    <w:tmpl w:val="B474348A"/>
    <w:lvl w:ilvl="0" w:tplc="1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A72E8C"/>
    <w:multiLevelType w:val="hybridMultilevel"/>
    <w:tmpl w:val="B5C6EE4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E20602"/>
    <w:multiLevelType w:val="hybridMultilevel"/>
    <w:tmpl w:val="43520BE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0AA567C"/>
    <w:multiLevelType w:val="hybridMultilevel"/>
    <w:tmpl w:val="7CC61F6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72A61"/>
    <w:multiLevelType w:val="hybridMultilevel"/>
    <w:tmpl w:val="046CFF3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D56024"/>
    <w:multiLevelType w:val="hybridMultilevel"/>
    <w:tmpl w:val="85C09B16"/>
    <w:lvl w:ilvl="0" w:tplc="180A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6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12"/>
  </w:num>
  <w:num w:numId="4">
    <w:abstractNumId w:val="3"/>
  </w:num>
  <w:num w:numId="5">
    <w:abstractNumId w:val="15"/>
  </w:num>
  <w:num w:numId="6">
    <w:abstractNumId w:val="8"/>
  </w:num>
  <w:num w:numId="7">
    <w:abstractNumId w:val="0"/>
  </w:num>
  <w:num w:numId="8">
    <w:abstractNumId w:val="14"/>
  </w:num>
  <w:num w:numId="9">
    <w:abstractNumId w:val="4"/>
  </w:num>
  <w:num w:numId="10">
    <w:abstractNumId w:val="1"/>
  </w:num>
  <w:num w:numId="11">
    <w:abstractNumId w:val="9"/>
  </w:num>
  <w:num w:numId="12">
    <w:abstractNumId w:val="6"/>
  </w:num>
  <w:num w:numId="13">
    <w:abstractNumId w:val="2"/>
  </w:num>
  <w:num w:numId="14">
    <w:abstractNumId w:val="13"/>
  </w:num>
  <w:num w:numId="15">
    <w:abstractNumId w:val="5"/>
  </w:num>
  <w:num w:numId="16">
    <w:abstractNumId w:val="1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removeDateAndTime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3AA"/>
    <w:rsid w:val="000126FF"/>
    <w:rsid w:val="000506AD"/>
    <w:rsid w:val="00114984"/>
    <w:rsid w:val="001B0AEE"/>
    <w:rsid w:val="001F51B9"/>
    <w:rsid w:val="00233B4B"/>
    <w:rsid w:val="00297D57"/>
    <w:rsid w:val="002D5022"/>
    <w:rsid w:val="00313721"/>
    <w:rsid w:val="003C684D"/>
    <w:rsid w:val="003F5F41"/>
    <w:rsid w:val="004065F4"/>
    <w:rsid w:val="00427ABB"/>
    <w:rsid w:val="00453179"/>
    <w:rsid w:val="00453E7B"/>
    <w:rsid w:val="005970B2"/>
    <w:rsid w:val="005E00A3"/>
    <w:rsid w:val="006110DB"/>
    <w:rsid w:val="006725ED"/>
    <w:rsid w:val="00672B0B"/>
    <w:rsid w:val="00676EE8"/>
    <w:rsid w:val="00731762"/>
    <w:rsid w:val="007B0E64"/>
    <w:rsid w:val="008613AA"/>
    <w:rsid w:val="00890639"/>
    <w:rsid w:val="008C10A8"/>
    <w:rsid w:val="008C449D"/>
    <w:rsid w:val="008E1257"/>
    <w:rsid w:val="0092192A"/>
    <w:rsid w:val="009F6163"/>
    <w:rsid w:val="00AE7AD0"/>
    <w:rsid w:val="00B26039"/>
    <w:rsid w:val="00B61E79"/>
    <w:rsid w:val="00B734C1"/>
    <w:rsid w:val="00B90BCA"/>
    <w:rsid w:val="00BD4CAC"/>
    <w:rsid w:val="00BE291D"/>
    <w:rsid w:val="00C030A7"/>
    <w:rsid w:val="00C16055"/>
    <w:rsid w:val="00C64F3B"/>
    <w:rsid w:val="00C75A6D"/>
    <w:rsid w:val="00C83D33"/>
    <w:rsid w:val="00CA1ABB"/>
    <w:rsid w:val="00D354B7"/>
    <w:rsid w:val="00D44546"/>
    <w:rsid w:val="00D542C4"/>
    <w:rsid w:val="00D57F6A"/>
    <w:rsid w:val="00E35FEE"/>
    <w:rsid w:val="00E46EAA"/>
    <w:rsid w:val="00ED75BE"/>
    <w:rsid w:val="00EE6DBD"/>
    <w:rsid w:val="00F7509E"/>
    <w:rsid w:val="00FE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ACE11FE9-09C7-4550-985F-D9CE07614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A" w:eastAsia="es-P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88" w:lineRule="auto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customStyle="1" w:styleId="Ttulo">
    <w:name w:val="Título"/>
    <w:basedOn w:val="Normal"/>
    <w:next w:val="Normal"/>
    <w:link w:val="TitleCh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itleChar">
    <w:name w:val="Title Ch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7A7A7A" w:themeColor="accent1"/>
      <w:sz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i/>
      <w:iCs/>
      <w:color w:val="7F7F7F" w:themeColor="text1" w:themeTint="80"/>
      <w:sz w:val="26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7A7A7A" w:themeColor="accent1"/>
    </w:rPr>
  </w:style>
  <w:style w:type="character" w:styleId="nfasisintenso">
    <w:name w:val="Intense Emphasis"/>
    <w:aliases w:val="Subsección Énfasis intenso"/>
    <w:basedOn w:val="Fuentedeprrafopredeter"/>
    <w:uiPriority w:val="21"/>
    <w:qFormat/>
    <w:rPr>
      <w:b/>
      <w:bCs/>
      <w:i/>
      <w:iCs/>
      <w:color w:val="D1282E" w:themeColor="text2"/>
    </w:rPr>
  </w:style>
  <w:style w:type="character" w:styleId="Referenciasutil">
    <w:name w:val="Subtle Reference"/>
    <w:basedOn w:val="Fuentedeprrafopredeter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tulodellibro">
    <w:name w:val="Book Title"/>
    <w:basedOn w:val="Fuentedeprrafopredeter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character" w:styleId="Textodelmarcadordeposicin">
    <w:name w:val="Placeholder Text"/>
    <w:basedOn w:val="Fuentedeprrafopredeter"/>
    <w:uiPriority w:val="99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customStyle="1" w:styleId="Encabezadodeseccin">
    <w:name w:val="Encabezado de sección"/>
    <w:basedOn w:val="Ttulo1"/>
    <w:next w:val="Normal"/>
    <w:qFormat/>
    <w:pPr>
      <w:spacing w:before="120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customStyle="1" w:styleId="Subseccin">
    <w:name w:val="Subsección"/>
    <w:basedOn w:val="Ttulo2"/>
    <w:qFormat/>
    <w:rPr>
      <w:b w:val="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customStyle="1" w:styleId="Nombre">
    <w:name w:val="Nombre"/>
    <w:basedOn w:val="Ttulo"/>
    <w:qFormat/>
    <w:rPr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s28\AppData\Roaming\Microsoft\Templates\Curr&#237;culum%20v&#237;tae%20(dise&#241;o%20esencial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9B420D1C2AC46C680065D8FD702AD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0930B7-16F4-4DB3-B431-A9509E6743A5}"/>
      </w:docPartPr>
      <w:docPartBody>
        <w:p w:rsidR="00A01380" w:rsidRDefault="00121F7F">
          <w:pPr>
            <w:pStyle w:val="39B420D1C2AC46C680065D8FD702AD04"/>
          </w:pPr>
          <w:r>
            <w:rPr>
              <w:rStyle w:val="Textodelmarcadordeposicin"/>
              <w:lang w:val="es-ES"/>
            </w:rPr>
            <w:t>Elija un bloque de creación.</w:t>
          </w:r>
        </w:p>
      </w:docPartBody>
    </w:docPart>
    <w:docPart>
      <w:docPartPr>
        <w:name w:val="B031EBC7F2374B5BBCFF59AB430056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85A7A8-650F-4C5F-8BCB-9965AE261C98}"/>
      </w:docPartPr>
      <w:docPartBody>
        <w:p w:rsidR="00A01380" w:rsidRDefault="00121F7F">
          <w:pPr>
            <w:pStyle w:val="B031EBC7F2374B5BBCFF59AB430056D2"/>
          </w:pPr>
          <w:r>
            <w:rPr>
              <w:rStyle w:val="Textodelmarcadordeposicin"/>
              <w:lang w:val="es-ES"/>
            </w:rPr>
            <w:t>[Escriba su nombre]</w:t>
          </w:r>
        </w:p>
      </w:docPartBody>
    </w:docPart>
    <w:docPart>
      <w:docPartPr>
        <w:name w:val="70FEB41342F04A26874F8FB0475C1F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FBE575-586A-4DA8-BFC3-E980719DE53B}"/>
      </w:docPartPr>
      <w:docPartBody>
        <w:p w:rsidR="00A01380" w:rsidRDefault="00121F7F">
          <w:pPr>
            <w:pStyle w:val="70FEB41342F04A26874F8FB0475C1F54"/>
          </w:pPr>
          <w:r>
            <w:rPr>
              <w:rStyle w:val="Textodelmarcadordeposicin"/>
              <w:color w:val="000000"/>
              <w:lang w:val="es-ES"/>
            </w:rPr>
            <w:t>[Escriba su correo electrónico]</w:t>
          </w:r>
        </w:p>
      </w:docPartBody>
    </w:docPart>
    <w:docPart>
      <w:docPartPr>
        <w:name w:val="53F2F8BF926046CA9D2D72A6F7654D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E2B436-C907-428C-BB65-A4EB3F0B66D7}"/>
      </w:docPartPr>
      <w:docPartBody>
        <w:p w:rsidR="00A01380" w:rsidRDefault="00121F7F">
          <w:pPr>
            <w:pStyle w:val="53F2F8BF926046CA9D2D72A6F7654DD0"/>
          </w:pPr>
          <w:r>
            <w:rPr>
              <w:rStyle w:val="Textodelmarcadordeposicin"/>
              <w:color w:val="000000"/>
              <w:lang w:val="es-ES"/>
            </w:rPr>
            <w:t>[Escriba su dirección]</w:t>
          </w:r>
        </w:p>
      </w:docPartBody>
    </w:docPart>
    <w:docPart>
      <w:docPartPr>
        <w:name w:val="28777DEB31A748ABB5420264610113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A40775-48A7-44E8-AD99-0487358C790B}"/>
      </w:docPartPr>
      <w:docPartBody>
        <w:p w:rsidR="00A01380" w:rsidRDefault="00121F7F">
          <w:pPr>
            <w:pStyle w:val="28777DEB31A748ABB54202646101136C"/>
          </w:pPr>
          <w:r>
            <w:rPr>
              <w:rStyle w:val="Textodelmarcadordeposicin"/>
              <w:color w:val="000000"/>
              <w:lang w:val="es-ES"/>
            </w:rPr>
            <w:t>[Escriba su número de teléfono]</w:t>
          </w:r>
        </w:p>
      </w:docPartBody>
    </w:docPart>
    <w:docPart>
      <w:docPartPr>
        <w:name w:val="88CC9746A0E0408D8F6B15CFF88E38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58355B-3C3D-40E5-8390-3EC1E6825C89}"/>
      </w:docPartPr>
      <w:docPartBody>
        <w:p w:rsidR="00A01380" w:rsidRDefault="00121F7F">
          <w:pPr>
            <w:pStyle w:val="88CC9746A0E0408D8F6B15CFF88E38BE"/>
          </w:pPr>
          <w:r>
            <w:rPr>
              <w:rStyle w:val="Textodelmarcadordeposicin"/>
              <w:color w:val="000000"/>
              <w:lang w:val="es-ES"/>
            </w:rPr>
            <w:t>[Escriba su sitio web]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380"/>
    <w:rsid w:val="00003EB8"/>
    <w:rsid w:val="00052E1E"/>
    <w:rsid w:val="000D5931"/>
    <w:rsid w:val="00121F7F"/>
    <w:rsid w:val="002F46B7"/>
    <w:rsid w:val="005E6D38"/>
    <w:rsid w:val="00673D0F"/>
    <w:rsid w:val="00850514"/>
    <w:rsid w:val="00A01380"/>
    <w:rsid w:val="00B05FC8"/>
    <w:rsid w:val="00B447D5"/>
    <w:rsid w:val="00DC0324"/>
    <w:rsid w:val="00EC7AC6"/>
    <w:rsid w:val="00EF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A" w:eastAsia="es-P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rPr>
      <w:color w:val="808080"/>
    </w:rPr>
  </w:style>
  <w:style w:type="paragraph" w:customStyle="1" w:styleId="39B420D1C2AC46C680065D8FD702AD04">
    <w:name w:val="39B420D1C2AC46C680065D8FD702AD04"/>
  </w:style>
  <w:style w:type="paragraph" w:customStyle="1" w:styleId="B031EBC7F2374B5BBCFF59AB430056D2">
    <w:name w:val="B031EBC7F2374B5BBCFF59AB430056D2"/>
  </w:style>
  <w:style w:type="paragraph" w:customStyle="1" w:styleId="70FEB41342F04A26874F8FB0475C1F54">
    <w:name w:val="70FEB41342F04A26874F8FB0475C1F54"/>
  </w:style>
  <w:style w:type="paragraph" w:customStyle="1" w:styleId="53F2F8BF926046CA9D2D72A6F7654DD0">
    <w:name w:val="53F2F8BF926046CA9D2D72A6F7654DD0"/>
  </w:style>
  <w:style w:type="paragraph" w:customStyle="1" w:styleId="28777DEB31A748ABB54202646101136C">
    <w:name w:val="28777DEB31A748ABB54202646101136C"/>
  </w:style>
  <w:style w:type="paragraph" w:customStyle="1" w:styleId="88CC9746A0E0408D8F6B15CFF88E38BE">
    <w:name w:val="88CC9746A0E0408D8F6B15CFF88E38BE"/>
  </w:style>
  <w:style w:type="paragraph" w:customStyle="1" w:styleId="51E93D88DD3D4B9CA21C04935A87C84D">
    <w:name w:val="51E93D88DD3D4B9CA21C04935A87C84D"/>
  </w:style>
  <w:style w:type="paragraph" w:customStyle="1" w:styleId="99D5DC04715542D7AB7FA6C7FCDE8679">
    <w:name w:val="99D5DC04715542D7AB7FA6C7FCDE8679"/>
  </w:style>
  <w:style w:type="paragraph" w:customStyle="1" w:styleId="375A15F36DF84B2A899E69995B5C289B">
    <w:name w:val="375A15F36DF84B2A899E69995B5C289B"/>
  </w:style>
  <w:style w:type="character" w:styleId="nfasisintenso">
    <w:name w:val="Intense Emphasis"/>
    <w:aliases w:val="Subsección Énfasis intenso"/>
    <w:basedOn w:val="Fuentedeprrafopredeter"/>
    <w:uiPriority w:val="21"/>
    <w:qFormat/>
    <w:rPr>
      <w:b/>
      <w:bCs/>
      <w:i/>
      <w:iCs/>
      <w:color w:val="44546A" w:themeColor="text2"/>
    </w:rPr>
  </w:style>
  <w:style w:type="paragraph" w:customStyle="1" w:styleId="08F3934ECC9548968CDDCD4A92C43E84">
    <w:name w:val="08F3934ECC9548968CDDCD4A92C43E84"/>
  </w:style>
  <w:style w:type="paragraph" w:customStyle="1" w:styleId="7C9DB0D0D59048DDB18536C2A15EFDA2">
    <w:name w:val="7C9DB0D0D59048DDB18536C2A15EFDA2"/>
  </w:style>
  <w:style w:type="paragraph" w:customStyle="1" w:styleId="9688DC38701445A6AB382C1A54AC0FD1">
    <w:name w:val="9688DC38701445A6AB382C1A54AC0FD1"/>
  </w:style>
  <w:style w:type="paragraph" w:customStyle="1" w:styleId="0B1F8813C421497C9CF76158D5F68DB3">
    <w:name w:val="0B1F8813C421497C9CF76158D5F68DB3"/>
  </w:style>
  <w:style w:type="paragraph" w:customStyle="1" w:styleId="EB033C41299A49C5B10402C951056ACD">
    <w:name w:val="EB033C41299A49C5B10402C951056ACD"/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customStyle="1" w:styleId="A9B97743E736425FBA1569CB910A089B">
    <w:name w:val="A9B97743E736425FBA1569CB910A089B"/>
  </w:style>
  <w:style w:type="paragraph" w:customStyle="1" w:styleId="B06EF68D24D34FC38773890DD8B988AB">
    <w:name w:val="B06EF68D24D34FC38773890DD8B988AB"/>
  </w:style>
  <w:style w:type="paragraph" w:customStyle="1" w:styleId="BC2A327115664420A72DB4D7EBF88A45">
    <w:name w:val="BC2A327115664420A72DB4D7EBF88A45"/>
  </w:style>
  <w:style w:type="paragraph" w:customStyle="1" w:styleId="C1D5A60F4065422BAD12D5546591C962">
    <w:name w:val="C1D5A60F4065422BAD12D5546591C9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auhaus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Panamá, arraijan, Veracruz, Bda. Panamá, calle 7ma, casa 99B</CompanyAddress>
  <CompanyPhone>Tel: 398-2102                                                          Cel: 6571-8625</CompanyPhone>
  <CompanyFax/>
  <CompanyEmail>dixon.perez28@outlook.es, dixon.perez28@gmail.com</CompanyEmail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46121A1F-1F57-4B77-BF5B-FD682B992D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1C8F0D-B9EB-4708-99DC-57DC087A2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(diseño esencial)</Template>
  <TotalTime>7180</TotalTime>
  <Pages>4</Pages>
  <Words>186</Words>
  <Characters>1023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  dIXON ANDRES PEREZ LOPEZ</dc:creator>
  <cp:keywords/>
  <cp:lastModifiedBy>dixon perez</cp:lastModifiedBy>
  <cp:revision>30</cp:revision>
  <cp:lastPrinted>2016-06-03T13:10:00Z</cp:lastPrinted>
  <dcterms:created xsi:type="dcterms:W3CDTF">2014-01-30T12:35:00Z</dcterms:created>
  <dcterms:modified xsi:type="dcterms:W3CDTF">2016-06-15T17:11:00Z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TC018408399991</vt:lpwstr>
  </property>
</Properties>
</file>