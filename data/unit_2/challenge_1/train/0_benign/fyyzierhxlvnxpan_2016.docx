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303" w:rsidRDefault="00072884">
      <w:pPr>
        <w:pStyle w:val="Sinespaciado"/>
        <w:rPr>
          <w:sz w:val="8"/>
        </w:rPr>
      </w:pPr>
      <w:r w:rsidRPr="00BB1058">
        <w:rPr>
          <w:b/>
          <w:i/>
          <w:noProof/>
        </w:rPr>
        <w:drawing>
          <wp:anchor distT="0" distB="0" distL="114300" distR="114300" simplePos="0" relativeHeight="251668480" behindDoc="1" locked="0" layoutInCell="1" allowOverlap="1" wp14:anchorId="3E9AC0A5" wp14:editId="51DD4219">
            <wp:simplePos x="0" y="0"/>
            <wp:positionH relativeFrom="page">
              <wp:posOffset>3222625</wp:posOffset>
            </wp:positionH>
            <wp:positionV relativeFrom="page">
              <wp:posOffset>183515</wp:posOffset>
            </wp:positionV>
            <wp:extent cx="1334770" cy="1271270"/>
            <wp:effectExtent l="0" t="6350" r="0" b="0"/>
            <wp:wrapTight wrapText="bothSides">
              <wp:wrapPolygon edited="0">
                <wp:start x="21703" y="108"/>
                <wp:lineTo x="432" y="108"/>
                <wp:lineTo x="432" y="21147"/>
                <wp:lineTo x="21703" y="21147"/>
                <wp:lineTo x="21703" y="108"/>
              </wp:wrapPolygon>
            </wp:wrapTight>
            <wp:docPr id="18" name="Imagen 18" descr="F:\Nuevo Documen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Nuevo Documento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3477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14:shadow w14:blurRad="0" w14:dist="0" w14:dir="0" w14:sx="0" w14:sy="0" w14:kx="0" w14:ky="0" w14:algn="none">
            <w14:srgbClr w14:val="000000"/>
          </w14:shadow>
          <w14:ligatures w14:val="none"/>
          <w14:cntxtAlts w14:val="0"/>
        </w:rPr>
        <w:alias w:val="Nombre del currículo"/>
        <w:tag w:val="Nombre del currículo"/>
        <w:id w:val="1257551780"/>
        <w:placeholder>
          <w:docPart w:val="57550B750BF7429997C3FFE679041E6E"/>
        </w:placeholder>
        <w:docPartList>
          <w:docPartGallery w:val="Quick Parts"/>
          <w:docPartCategory w:val=" Nombre del currículo"/>
        </w:docPartList>
      </w:sdtPr>
      <w:sdtEndPr/>
      <w:sdtContent>
        <w:p w:rsidR="00BB1058" w:rsidRDefault="00BB1058">
          <w:pPr>
            <w:pStyle w:val="Ttulo"/>
            <w:rPr>
              <w:b/>
              <w:i/>
              <w:noProof/>
            </w:rPr>
          </w:pPr>
        </w:p>
        <w:p w:rsidR="00FE2303" w:rsidRPr="00643679" w:rsidRDefault="00031EB4">
          <w:pPr>
            <w:pStyle w:val="Ttulo"/>
            <w:rPr>
              <w:b/>
              <w:i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sdt>
            <w:sdtPr>
              <w:rPr>
                <w:b/>
                <w:i/>
              </w:rPr>
              <w:alias w:val="Autor"/>
              <w:tag w:val=""/>
              <w:id w:val="-1792899604"/>
              <w:placeholder>
                <w:docPart w:val="6D31E583364341F788C025399023322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D45E00" w:rsidRPr="00643679">
                <w:rPr>
                  <w:b/>
                  <w:i/>
                </w:rPr>
                <w:t>J</w:t>
              </w:r>
              <w:r w:rsidR="00CD5B94" w:rsidRPr="00643679">
                <w:rPr>
                  <w:b/>
                  <w:i/>
                </w:rPr>
                <w:t>OSE ALBERTO VILLALOBOS GARAY</w:t>
              </w:r>
            </w:sdtContent>
          </w:sdt>
        </w:p>
        <w:p w:rsidR="00FE2303" w:rsidRPr="0073192F" w:rsidRDefault="00031EB4">
          <w:pPr>
            <w:spacing w:after="0" w:line="240" w:lineRule="auto"/>
            <w:jc w:val="center"/>
            <w:rPr>
              <w:i/>
              <w:color w:val="2F5897" w:themeColor="text2"/>
              <w:sz w:val="28"/>
            </w:rPr>
          </w:pPr>
          <w:sdt>
            <w:sdtPr>
              <w:rPr>
                <w:i/>
                <w:color w:val="2F5897" w:themeColor="text2"/>
                <w:sz w:val="28"/>
              </w:rPr>
              <w:alias w:val="Dirección de correo electrónico"/>
              <w:tag w:val=""/>
              <w:id w:val="492224369"/>
              <w:placeholder>
                <w:docPart w:val="BA82F86425AC469C92127950F01996B8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CD5B94" w:rsidRPr="0073192F">
                <w:rPr>
                  <w:i/>
                  <w:color w:val="2F5897" w:themeColor="text2"/>
                  <w:sz w:val="28"/>
                </w:rPr>
                <w:t>gordovillalobos1</w:t>
              </w:r>
            </w:sdtContent>
          </w:sdt>
          <w:r w:rsidR="00C73DE0" w:rsidRPr="0073192F">
            <w:rPr>
              <w:i/>
              <w:color w:val="2F5897" w:themeColor="text2"/>
              <w:sz w:val="28"/>
              <w:lang w:val="es-ES"/>
            </w:rPr>
            <w:t xml:space="preserve"> </w:t>
          </w:r>
          <w:r w:rsidR="00CD5B94" w:rsidRPr="0073192F">
            <w:rPr>
              <w:i/>
              <w:color w:val="7F7F7F" w:themeColor="text1" w:themeTint="80"/>
              <w:sz w:val="28"/>
            </w:rPr>
            <w:t>@hotmail.com</w:t>
          </w:r>
          <w:r w:rsidR="00C73DE0" w:rsidRPr="0073192F">
            <w:rPr>
              <w:i/>
              <w:color w:val="2F5897" w:themeColor="text2"/>
              <w:sz w:val="28"/>
              <w:lang w:val="es-ES"/>
            </w:rPr>
            <w:t xml:space="preserve">  </w:t>
          </w:r>
          <w:sdt>
            <w:sdtPr>
              <w:rPr>
                <w:i/>
                <w:color w:val="2F5897" w:themeColor="text2"/>
                <w:sz w:val="28"/>
              </w:rPr>
              <w:alias w:val="Dirección"/>
              <w:tag w:val=""/>
              <w:id w:val="-1128857918"/>
              <w:placeholder>
                <w:docPart w:val="726D89DF471E4513B5BB4E1F2707B26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CD5B94" w:rsidRPr="0073192F">
                <w:rPr>
                  <w:i/>
                  <w:color w:val="2F5897" w:themeColor="text2"/>
                  <w:sz w:val="28"/>
                </w:rPr>
                <w:t>Liberia, Guanacaste, barrio los ángeles de pulpería la primavera 50 sur</w:t>
              </w:r>
            </w:sdtContent>
          </w:sdt>
          <w:r w:rsidR="00C73DE0" w:rsidRPr="0073192F">
            <w:rPr>
              <w:i/>
              <w:color w:val="7F7F7F" w:themeColor="text1" w:themeTint="80"/>
              <w:sz w:val="28"/>
            </w:rPr>
            <w:sym w:font="Symbol" w:char="F0B7"/>
          </w:r>
          <w:r w:rsidR="00C73DE0" w:rsidRPr="0073192F">
            <w:rPr>
              <w:i/>
              <w:color w:val="2F5897" w:themeColor="text2"/>
              <w:sz w:val="28"/>
              <w:lang w:val="es-ES"/>
            </w:rPr>
            <w:t xml:space="preserve"> </w:t>
          </w:r>
          <w:sdt>
            <w:sdtPr>
              <w:rPr>
                <w:i/>
                <w:color w:val="2F5897" w:themeColor="text2"/>
                <w:sz w:val="28"/>
              </w:rPr>
              <w:alias w:val="Teléfono"/>
              <w:tag w:val=""/>
              <w:id w:val="-1095318542"/>
              <w:placeholder>
                <w:docPart w:val="6EBABC50B65743E8B19915799CD593B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CD5B94" w:rsidRPr="0073192F">
                <w:rPr>
                  <w:i/>
                  <w:color w:val="2F5897" w:themeColor="text2"/>
                  <w:sz w:val="28"/>
                </w:rPr>
                <w:t>(506) 61-84-32-37</w:t>
              </w:r>
              <w:r w:rsidR="00ED4AE7">
                <w:rPr>
                  <w:i/>
                  <w:color w:val="2F5897" w:themeColor="text2"/>
                  <w:sz w:val="28"/>
                </w:rPr>
                <w:t xml:space="preserve"> / 84-30-53-72</w:t>
              </w:r>
            </w:sdtContent>
          </w:sdt>
        </w:p>
        <w:p w:rsidR="00FE2303" w:rsidRDefault="00FE2303" w:rsidP="00CD5B94">
          <w:pPr>
            <w:spacing w:after="0" w:line="240" w:lineRule="auto"/>
            <w:rPr>
              <w:color w:val="2F5897" w:themeColor="text2"/>
            </w:rPr>
          </w:pPr>
        </w:p>
        <w:p w:rsidR="00FE2303" w:rsidRDefault="00031EB4">
          <w:pPr>
            <w:jc w:val="center"/>
          </w:pPr>
        </w:p>
      </w:sdtContent>
    </w:sdt>
    <w:p w:rsidR="00FE2303" w:rsidRPr="00481CDA" w:rsidRDefault="00CD5B94" w:rsidP="00BB1058">
      <w:pPr>
        <w:pStyle w:val="Encabezadodeseccin"/>
        <w:tabs>
          <w:tab w:val="left" w:pos="8205"/>
        </w:tabs>
        <w:rPr>
          <w:b/>
          <w:i/>
        </w:rPr>
      </w:pPr>
      <w:r w:rsidRPr="00481CDA">
        <w:rPr>
          <w:b/>
          <w:i/>
        </w:rPr>
        <w:t>Datos Personales</w:t>
      </w:r>
      <w:r w:rsidR="00BB1058">
        <w:rPr>
          <w:b/>
          <w:i/>
        </w:rPr>
        <w:tab/>
      </w:r>
    </w:p>
    <w:p w:rsidR="00481CDA" w:rsidRPr="0073192F" w:rsidRDefault="00481CDA" w:rsidP="00481CDA">
      <w:pPr>
        <w:rPr>
          <w:i/>
        </w:rPr>
      </w:pPr>
      <w:r w:rsidRPr="0073192F">
        <w:rPr>
          <w:i/>
        </w:rPr>
        <w:t>Cedula:</w:t>
      </w:r>
      <w:r>
        <w:t xml:space="preserve"> </w:t>
      </w:r>
      <w:r w:rsidRPr="0073192F">
        <w:rPr>
          <w:bCs/>
          <w:i/>
          <w:iCs/>
          <w:color w:val="6076B4" w:themeColor="accent1"/>
        </w:rPr>
        <w:t>6-340-062</w:t>
      </w:r>
    </w:p>
    <w:p w:rsidR="00CD5B94" w:rsidRPr="00481CDA" w:rsidRDefault="00CD5B94" w:rsidP="00481CDA">
      <w:r w:rsidRPr="0073192F">
        <w:rPr>
          <w:i/>
        </w:rPr>
        <w:t>Nacimiento:</w:t>
      </w:r>
      <w:r>
        <w:t xml:space="preserve"> </w:t>
      </w:r>
      <w:r w:rsidR="00481CDA" w:rsidRPr="0073192F">
        <w:rPr>
          <w:bCs/>
          <w:i/>
          <w:iCs/>
          <w:color w:val="6076B4" w:themeColor="accent1"/>
        </w:rPr>
        <w:t>11 de mayo de 1984</w:t>
      </w:r>
    </w:p>
    <w:p w:rsidR="00481CDA" w:rsidRDefault="00CD5B94" w:rsidP="00481CDA">
      <w:pPr>
        <w:spacing w:after="0"/>
        <w:rPr>
          <w:b/>
          <w:bCs/>
          <w:i/>
          <w:iCs/>
          <w:color w:val="6076B4" w:themeColor="accent1"/>
        </w:rPr>
      </w:pPr>
      <w:r w:rsidRPr="0073192F">
        <w:rPr>
          <w:i/>
        </w:rPr>
        <w:t xml:space="preserve">Estado </w:t>
      </w:r>
      <w:r w:rsidR="00481CDA" w:rsidRPr="0073192F">
        <w:rPr>
          <w:i/>
        </w:rPr>
        <w:t>civil:</w:t>
      </w:r>
      <w:r w:rsidR="00481CDA">
        <w:t xml:space="preserve"> </w:t>
      </w:r>
      <w:r w:rsidR="0073192F">
        <w:rPr>
          <w:b/>
          <w:bCs/>
          <w:i/>
          <w:iCs/>
          <w:color w:val="6076B4" w:themeColor="accent1"/>
        </w:rPr>
        <w:t>Soltero</w:t>
      </w:r>
      <w:r w:rsidR="00481CDA">
        <w:rPr>
          <w:b/>
          <w:bCs/>
          <w:i/>
          <w:iCs/>
          <w:color w:val="6076B4" w:themeColor="accent1"/>
        </w:rPr>
        <w:t>.</w:t>
      </w:r>
    </w:p>
    <w:p w:rsidR="00FE2303" w:rsidRPr="00481CDA" w:rsidRDefault="00C73DE0">
      <w:pPr>
        <w:pStyle w:val="Encabezadodeseccin"/>
        <w:rPr>
          <w:b/>
          <w:i/>
        </w:rPr>
      </w:pPr>
      <w:r w:rsidRPr="00481CDA">
        <w:rPr>
          <w:b/>
          <w:i/>
          <w:lang w:val="es-ES"/>
        </w:rPr>
        <w:t>Educación</w:t>
      </w:r>
    </w:p>
    <w:p w:rsidR="00FE2303" w:rsidRPr="0073192F" w:rsidRDefault="00CD5B94">
      <w:pPr>
        <w:pStyle w:val="Subseccin"/>
        <w:rPr>
          <w:i/>
          <w:color w:val="auto"/>
        </w:rPr>
      </w:pPr>
      <w:r w:rsidRPr="0073192F">
        <w:rPr>
          <w:i/>
          <w:color w:val="auto"/>
        </w:rPr>
        <w:t xml:space="preserve">Colegio de Bagaces Guanacaste. </w:t>
      </w:r>
    </w:p>
    <w:p w:rsidR="00FE2303" w:rsidRPr="00481CDA" w:rsidRDefault="00481CDA">
      <w:pPr>
        <w:spacing w:after="0"/>
        <w:rPr>
          <w:b/>
          <w:bCs/>
          <w:i/>
          <w:iCs/>
          <w:color w:val="6076B4" w:themeColor="accent1"/>
        </w:rPr>
      </w:pPr>
      <w:r>
        <w:rPr>
          <w:b/>
          <w:bCs/>
          <w:i/>
          <w:iCs/>
          <w:color w:val="6076B4" w:themeColor="accent1"/>
        </w:rPr>
        <w:t>1998 Secundaria incompleta.</w:t>
      </w:r>
      <w:r w:rsidR="00C73DE0">
        <w:rPr>
          <w:lang w:val="es-ES"/>
        </w:rPr>
        <w:t xml:space="preserve"> </w:t>
      </w:r>
    </w:p>
    <w:p w:rsidR="00CD5B94" w:rsidRPr="0073192F" w:rsidRDefault="00811D03" w:rsidP="00CD5B94">
      <w:pPr>
        <w:pStyle w:val="Subseccin"/>
        <w:rPr>
          <w:i/>
          <w:color w:val="auto"/>
        </w:rPr>
      </w:pPr>
      <w:r w:rsidRPr="0073192F">
        <w:rPr>
          <w:i/>
          <w:color w:val="auto"/>
        </w:rPr>
        <w:t xml:space="preserve">Escuela Tómas Guardia </w:t>
      </w:r>
      <w:r w:rsidR="00C874BB" w:rsidRPr="0073192F">
        <w:rPr>
          <w:i/>
          <w:color w:val="auto"/>
        </w:rPr>
        <w:t>Gutiérrez</w:t>
      </w:r>
      <w:r w:rsidRPr="0073192F">
        <w:rPr>
          <w:i/>
          <w:color w:val="auto"/>
        </w:rPr>
        <w:t>.</w:t>
      </w:r>
    </w:p>
    <w:p w:rsidR="00FE2303" w:rsidRDefault="00811D03" w:rsidP="00811D03">
      <w:pPr>
        <w:spacing w:after="0"/>
        <w:rPr>
          <w:rStyle w:val="nfasisintenso"/>
        </w:rPr>
      </w:pPr>
      <w:r>
        <w:rPr>
          <w:b/>
          <w:bCs/>
          <w:i/>
          <w:iCs/>
          <w:color w:val="6076B4" w:themeColor="accent1"/>
        </w:rPr>
        <w:t xml:space="preserve">1996 Diploma Educación </w:t>
      </w:r>
      <w:r w:rsidR="00C874BB">
        <w:rPr>
          <w:b/>
          <w:bCs/>
          <w:i/>
          <w:iCs/>
          <w:color w:val="6076B4" w:themeColor="accent1"/>
        </w:rPr>
        <w:t>Básica</w:t>
      </w:r>
      <w:r>
        <w:rPr>
          <w:b/>
          <w:bCs/>
          <w:i/>
          <w:iCs/>
          <w:color w:val="6076B4" w:themeColor="accent1"/>
        </w:rPr>
        <w:t xml:space="preserve"> Escolar.</w:t>
      </w:r>
    </w:p>
    <w:p w:rsidR="00FE2303" w:rsidRPr="00C171CA" w:rsidRDefault="00C73DE0">
      <w:pPr>
        <w:pStyle w:val="Encabezadodeseccin"/>
        <w:rPr>
          <w:b/>
          <w:i/>
        </w:rPr>
      </w:pPr>
      <w:r w:rsidRPr="00C171CA">
        <w:rPr>
          <w:b/>
          <w:i/>
          <w:lang w:val="es-ES"/>
        </w:rPr>
        <w:t>Experiencia</w:t>
      </w:r>
    </w:p>
    <w:p w:rsidR="00FE2303" w:rsidRPr="00C171CA" w:rsidRDefault="00811D03">
      <w:pPr>
        <w:pStyle w:val="Subseccin"/>
        <w:rPr>
          <w:b/>
          <w:i/>
          <w:vanish/>
          <w:color w:val="auto"/>
          <w:specVanish/>
        </w:rPr>
      </w:pPr>
      <w:r w:rsidRPr="00C171CA">
        <w:rPr>
          <w:b/>
          <w:i/>
          <w:color w:val="auto"/>
        </w:rPr>
        <w:t xml:space="preserve">Papagayo Do It Center </w:t>
      </w:r>
    </w:p>
    <w:p w:rsidR="00FE2303" w:rsidRPr="00C171CA" w:rsidRDefault="00C73DE0">
      <w:pPr>
        <w:pStyle w:val="Sinespaciado"/>
        <w:rPr>
          <w:b/>
          <w:i/>
          <w:sz w:val="24"/>
          <w:szCs w:val="24"/>
        </w:rPr>
      </w:pPr>
      <w:r w:rsidRPr="00C171CA">
        <w:rPr>
          <w:b/>
          <w:i/>
          <w:sz w:val="24"/>
          <w:szCs w:val="24"/>
          <w:lang w:val="es-ES"/>
        </w:rPr>
        <w:t xml:space="preserve"> | </w:t>
      </w:r>
      <w:r w:rsidR="00811D03" w:rsidRPr="00C171CA">
        <w:rPr>
          <w:b/>
          <w:i/>
          <w:sz w:val="24"/>
          <w:szCs w:val="24"/>
        </w:rPr>
        <w:t xml:space="preserve">Entrada </w:t>
      </w:r>
      <w:r w:rsidR="00C874BB" w:rsidRPr="00C171CA">
        <w:rPr>
          <w:b/>
          <w:i/>
          <w:sz w:val="24"/>
          <w:szCs w:val="24"/>
        </w:rPr>
        <w:t>Península</w:t>
      </w:r>
      <w:r w:rsidR="00811D03" w:rsidRPr="00C171CA">
        <w:rPr>
          <w:b/>
          <w:i/>
          <w:sz w:val="24"/>
          <w:szCs w:val="24"/>
        </w:rPr>
        <w:t xml:space="preserve"> Papagayo.</w:t>
      </w:r>
    </w:p>
    <w:p w:rsidR="00FE2303" w:rsidRPr="00C171CA" w:rsidRDefault="00811D03">
      <w:pPr>
        <w:pStyle w:val="Fechadesubseccin"/>
        <w:rPr>
          <w:b/>
          <w:bCs/>
          <w:iCs/>
          <w:color w:val="002060"/>
        </w:rPr>
      </w:pPr>
      <w:r w:rsidRPr="00C171CA">
        <w:rPr>
          <w:rStyle w:val="nfasisintenso"/>
          <w:b w:val="0"/>
          <w:color w:val="002060"/>
        </w:rPr>
        <w:t>Asesor y preparador de pinturas.</w:t>
      </w:r>
      <w:r w:rsidR="00C73DE0" w:rsidRPr="00C171CA">
        <w:rPr>
          <w:rStyle w:val="nfasisintenso"/>
          <w:b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2013</w:t>
      </w:r>
      <w:r w:rsidR="00C73DE0" w:rsidRPr="0073192F">
        <w:rPr>
          <w:i/>
          <w:color w:val="002060"/>
          <w:lang w:val="es-ES"/>
        </w:rPr>
        <w:t xml:space="preserve"> – </w:t>
      </w:r>
      <w:r w:rsidRPr="0073192F">
        <w:rPr>
          <w:bCs/>
          <w:i/>
          <w:iCs/>
          <w:color w:val="002060"/>
        </w:rPr>
        <w:t>2015</w:t>
      </w:r>
    </w:p>
    <w:p w:rsidR="00811D03" w:rsidRPr="00C171CA" w:rsidRDefault="00811D03" w:rsidP="00811D03">
      <w:pPr>
        <w:pStyle w:val="Subseccin"/>
        <w:rPr>
          <w:b/>
          <w:i/>
          <w:vanish/>
          <w:color w:val="auto"/>
          <w:specVanish/>
        </w:rPr>
      </w:pPr>
      <w:r w:rsidRPr="00C171CA">
        <w:rPr>
          <w:b/>
          <w:i/>
          <w:color w:val="auto"/>
        </w:rPr>
        <w:t xml:space="preserve">Polymer de Costa Rica S.A. </w:t>
      </w:r>
    </w:p>
    <w:p w:rsidR="00811D03" w:rsidRPr="00C171CA" w:rsidRDefault="00811D03" w:rsidP="00811D03">
      <w:pPr>
        <w:pStyle w:val="Sinespaciado"/>
        <w:rPr>
          <w:b/>
          <w:i/>
          <w:sz w:val="24"/>
          <w:szCs w:val="24"/>
        </w:rPr>
      </w:pPr>
      <w:r w:rsidRPr="00C171CA">
        <w:rPr>
          <w:b/>
          <w:i/>
          <w:sz w:val="24"/>
          <w:szCs w:val="24"/>
          <w:lang w:val="es-ES"/>
        </w:rPr>
        <w:t xml:space="preserve"> | </w:t>
      </w:r>
      <w:r w:rsidRPr="00C171CA">
        <w:rPr>
          <w:b/>
          <w:i/>
          <w:sz w:val="24"/>
          <w:szCs w:val="24"/>
        </w:rPr>
        <w:t>El Coyol de Alajuela.</w:t>
      </w:r>
    </w:p>
    <w:p w:rsidR="00811D03" w:rsidRPr="00C171CA" w:rsidRDefault="00811D03" w:rsidP="00811D03">
      <w:pPr>
        <w:pStyle w:val="Fechadesubseccin"/>
        <w:rPr>
          <w:b/>
          <w:bCs/>
          <w:iCs/>
          <w:color w:val="002060"/>
        </w:rPr>
      </w:pPr>
      <w:r w:rsidRPr="00C171CA">
        <w:rPr>
          <w:rStyle w:val="nfasisintenso"/>
          <w:b w:val="0"/>
          <w:color w:val="002060"/>
        </w:rPr>
        <w:t>Ayudante de procesos.</w:t>
      </w:r>
      <w:r w:rsidRPr="00C171CA">
        <w:rPr>
          <w:rStyle w:val="nfasisintenso"/>
          <w:b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2012</w:t>
      </w:r>
      <w:r w:rsidRPr="0073192F">
        <w:rPr>
          <w:i/>
          <w:color w:val="002060"/>
          <w:lang w:val="es-ES"/>
        </w:rPr>
        <w:t xml:space="preserve"> – </w:t>
      </w:r>
      <w:r w:rsidRPr="0073192F">
        <w:rPr>
          <w:bCs/>
          <w:i/>
          <w:iCs/>
          <w:color w:val="002060"/>
        </w:rPr>
        <w:t>2013</w:t>
      </w:r>
    </w:p>
    <w:p w:rsidR="00811D03" w:rsidRPr="00C171CA" w:rsidRDefault="00811D03" w:rsidP="00811D03">
      <w:pPr>
        <w:pStyle w:val="Subseccin"/>
        <w:rPr>
          <w:b/>
          <w:i/>
          <w:vanish/>
          <w:color w:val="auto"/>
          <w:specVanish/>
        </w:rPr>
      </w:pPr>
      <w:r w:rsidRPr="00C171CA">
        <w:rPr>
          <w:b/>
          <w:i/>
          <w:color w:val="auto"/>
        </w:rPr>
        <w:t xml:space="preserve">Súper Compro Liberia </w:t>
      </w:r>
    </w:p>
    <w:p w:rsidR="00811D03" w:rsidRPr="00C171CA" w:rsidRDefault="00811D03" w:rsidP="00811D03">
      <w:pPr>
        <w:pStyle w:val="Sinespaciado"/>
        <w:rPr>
          <w:b/>
          <w:i/>
          <w:sz w:val="24"/>
          <w:szCs w:val="24"/>
        </w:rPr>
      </w:pPr>
      <w:r w:rsidRPr="00C171CA">
        <w:rPr>
          <w:b/>
          <w:i/>
          <w:sz w:val="24"/>
          <w:szCs w:val="24"/>
          <w:lang w:val="es-ES"/>
        </w:rPr>
        <w:t xml:space="preserve"> | </w:t>
      </w:r>
      <w:r w:rsidRPr="00C171CA">
        <w:rPr>
          <w:b/>
          <w:i/>
          <w:sz w:val="24"/>
          <w:szCs w:val="24"/>
        </w:rPr>
        <w:t>Liberia, Guanacaste.</w:t>
      </w:r>
    </w:p>
    <w:p w:rsidR="00811D03" w:rsidRPr="00C171CA" w:rsidRDefault="00811D03" w:rsidP="00C171CA">
      <w:pPr>
        <w:pStyle w:val="Fechadesubseccin"/>
        <w:tabs>
          <w:tab w:val="left" w:pos="4010"/>
        </w:tabs>
        <w:rPr>
          <w:b/>
          <w:bCs/>
          <w:iCs/>
          <w:color w:val="002060"/>
        </w:rPr>
      </w:pPr>
      <w:r w:rsidRPr="00C171CA">
        <w:rPr>
          <w:rStyle w:val="nfasisintenso"/>
          <w:b w:val="0"/>
          <w:color w:val="002060"/>
        </w:rPr>
        <w:t xml:space="preserve">Ayudante de </w:t>
      </w:r>
      <w:r w:rsidR="00C874BB" w:rsidRPr="00C171CA">
        <w:rPr>
          <w:rStyle w:val="nfasisintenso"/>
          <w:b w:val="0"/>
          <w:color w:val="002060"/>
        </w:rPr>
        <w:t>carnicería</w:t>
      </w:r>
      <w:r w:rsidRPr="00C171CA">
        <w:rPr>
          <w:rStyle w:val="nfasisintenso"/>
          <w:b w:val="0"/>
          <w:color w:val="002060"/>
        </w:rPr>
        <w:t>.</w:t>
      </w:r>
      <w:r w:rsidRPr="00C171CA">
        <w:rPr>
          <w:rStyle w:val="nfasisintenso"/>
          <w:b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201</w:t>
      </w:r>
      <w:r w:rsidR="00C171CA" w:rsidRPr="0073192F">
        <w:rPr>
          <w:bCs/>
          <w:i/>
          <w:iCs/>
          <w:color w:val="002060"/>
        </w:rPr>
        <w:t>1</w:t>
      </w:r>
      <w:r w:rsidRPr="0073192F">
        <w:rPr>
          <w:i/>
          <w:color w:val="002060"/>
          <w:lang w:val="es-ES"/>
        </w:rPr>
        <w:t xml:space="preserve"> – </w:t>
      </w:r>
      <w:r w:rsidR="00C171CA" w:rsidRPr="0073192F">
        <w:rPr>
          <w:bCs/>
          <w:i/>
          <w:iCs/>
          <w:color w:val="002060"/>
        </w:rPr>
        <w:t>2012</w:t>
      </w:r>
      <w:r w:rsidR="00C171CA" w:rsidRPr="00C171CA">
        <w:rPr>
          <w:b/>
          <w:bCs/>
          <w:iCs/>
          <w:color w:val="002060"/>
        </w:rPr>
        <w:tab/>
      </w:r>
    </w:p>
    <w:p w:rsidR="00C171CA" w:rsidRPr="00C171CA" w:rsidRDefault="00C874BB" w:rsidP="00C171CA">
      <w:pPr>
        <w:pStyle w:val="Subseccin"/>
        <w:rPr>
          <w:i/>
          <w:vanish/>
          <w:color w:val="auto"/>
          <w:specVanish/>
        </w:rPr>
      </w:pPr>
      <w:r w:rsidRPr="00C171CA">
        <w:rPr>
          <w:i/>
          <w:color w:val="auto"/>
        </w:rPr>
        <w:t>Ferretería</w:t>
      </w:r>
      <w:r w:rsidR="00C171CA" w:rsidRPr="00C171CA">
        <w:rPr>
          <w:i/>
          <w:color w:val="auto"/>
        </w:rPr>
        <w:t xml:space="preserve"> el Liberiano </w:t>
      </w:r>
    </w:p>
    <w:p w:rsidR="00C171CA" w:rsidRPr="00C171CA" w:rsidRDefault="00C171CA" w:rsidP="00C171CA">
      <w:pPr>
        <w:pStyle w:val="Sinespaciado"/>
        <w:rPr>
          <w:i/>
          <w:sz w:val="24"/>
          <w:szCs w:val="24"/>
        </w:rPr>
      </w:pPr>
      <w:r w:rsidRPr="00C171CA">
        <w:rPr>
          <w:i/>
          <w:sz w:val="24"/>
          <w:szCs w:val="24"/>
          <w:lang w:val="es-ES"/>
        </w:rPr>
        <w:t xml:space="preserve"> | </w:t>
      </w:r>
      <w:r w:rsidRPr="00C171CA">
        <w:rPr>
          <w:i/>
          <w:sz w:val="24"/>
          <w:szCs w:val="24"/>
        </w:rPr>
        <w:t>Liberia, Guanacaste.</w:t>
      </w:r>
    </w:p>
    <w:p w:rsidR="00C171CA" w:rsidRPr="00C171CA" w:rsidRDefault="00C171CA" w:rsidP="00C171CA">
      <w:pPr>
        <w:pStyle w:val="Fechadesubseccin"/>
        <w:rPr>
          <w:b/>
          <w:bCs/>
          <w:iCs/>
          <w:color w:val="002060"/>
        </w:rPr>
      </w:pPr>
      <w:r w:rsidRPr="00C171CA">
        <w:rPr>
          <w:rStyle w:val="nfasisintenso"/>
          <w:b w:val="0"/>
          <w:color w:val="002060"/>
        </w:rPr>
        <w:t>Asesor y preparador de pinturas.</w:t>
      </w:r>
      <w:r w:rsidRPr="00C171CA">
        <w:rPr>
          <w:rStyle w:val="nfasisintenso"/>
          <w:b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2010</w:t>
      </w:r>
    </w:p>
    <w:p w:rsidR="00C171CA" w:rsidRPr="00C171CA" w:rsidRDefault="00C171CA" w:rsidP="00C171CA">
      <w:pPr>
        <w:pStyle w:val="Subseccin"/>
        <w:rPr>
          <w:b/>
          <w:i/>
          <w:vanish/>
          <w:color w:val="auto"/>
          <w:specVanish/>
        </w:rPr>
      </w:pPr>
      <w:r w:rsidRPr="00C171CA">
        <w:rPr>
          <w:b/>
          <w:i/>
          <w:color w:val="auto"/>
        </w:rPr>
        <w:t xml:space="preserve">Grupo el Colono </w:t>
      </w:r>
    </w:p>
    <w:p w:rsidR="00C171CA" w:rsidRPr="00C171CA" w:rsidRDefault="00C171CA" w:rsidP="00C171CA">
      <w:pPr>
        <w:pStyle w:val="Sinespaciado"/>
        <w:rPr>
          <w:b/>
          <w:i/>
          <w:sz w:val="24"/>
          <w:szCs w:val="24"/>
        </w:rPr>
      </w:pPr>
      <w:r w:rsidRPr="00C171CA">
        <w:rPr>
          <w:b/>
          <w:i/>
          <w:sz w:val="24"/>
          <w:szCs w:val="24"/>
          <w:lang w:val="es-ES"/>
        </w:rPr>
        <w:t xml:space="preserve"> | Liberia, Guanacaste</w:t>
      </w:r>
      <w:r w:rsidRPr="00C171CA">
        <w:rPr>
          <w:b/>
          <w:i/>
          <w:sz w:val="24"/>
          <w:szCs w:val="24"/>
        </w:rPr>
        <w:t>.</w:t>
      </w:r>
    </w:p>
    <w:p w:rsidR="0073192F" w:rsidRPr="00C171CA" w:rsidRDefault="00C171CA" w:rsidP="00C171CA">
      <w:pPr>
        <w:pStyle w:val="Fechadesubseccin"/>
        <w:rPr>
          <w:b/>
          <w:bCs/>
          <w:i/>
          <w:iCs/>
          <w:color w:val="002060"/>
        </w:rPr>
      </w:pPr>
      <w:r w:rsidRPr="00C171CA">
        <w:rPr>
          <w:rStyle w:val="nfasisintenso"/>
          <w:b w:val="0"/>
          <w:i w:val="0"/>
          <w:color w:val="002060"/>
        </w:rPr>
        <w:t>Administrador de centro de pinturas.</w:t>
      </w:r>
      <w:r w:rsidRPr="00C171CA">
        <w:rPr>
          <w:rStyle w:val="nfasisintenso"/>
          <w:b w:val="0"/>
          <w:i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2009</w:t>
      </w:r>
    </w:p>
    <w:p w:rsidR="00C171CA" w:rsidRPr="00C171CA" w:rsidRDefault="00C874BB" w:rsidP="00C171CA">
      <w:pPr>
        <w:pStyle w:val="Subseccin"/>
        <w:rPr>
          <w:b/>
          <w:i/>
          <w:vanish/>
          <w:color w:val="auto"/>
          <w:specVanish/>
        </w:rPr>
      </w:pPr>
      <w:r w:rsidRPr="00C171CA">
        <w:rPr>
          <w:b/>
          <w:i/>
          <w:color w:val="auto"/>
        </w:rPr>
        <w:t>Depósito</w:t>
      </w:r>
      <w:r w:rsidR="00C171CA" w:rsidRPr="00C171CA">
        <w:rPr>
          <w:b/>
          <w:i/>
          <w:color w:val="auto"/>
        </w:rPr>
        <w:t xml:space="preserve"> de </w:t>
      </w:r>
      <w:r w:rsidRPr="00C171CA">
        <w:rPr>
          <w:b/>
          <w:i/>
          <w:color w:val="auto"/>
        </w:rPr>
        <w:t>materiales</w:t>
      </w:r>
      <w:r w:rsidR="00C171CA" w:rsidRPr="00C171CA">
        <w:rPr>
          <w:b/>
          <w:i/>
          <w:color w:val="auto"/>
        </w:rPr>
        <w:t xml:space="preserve"> San Carlos</w:t>
      </w: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  <w:r w:rsidRPr="00C171CA">
        <w:rPr>
          <w:b/>
          <w:i/>
          <w:sz w:val="24"/>
          <w:szCs w:val="24"/>
          <w:lang w:val="es-ES"/>
        </w:rPr>
        <w:t xml:space="preserve"> | </w:t>
      </w:r>
      <w:r w:rsidRPr="00C171CA">
        <w:rPr>
          <w:b/>
          <w:i/>
          <w:sz w:val="24"/>
          <w:szCs w:val="24"/>
        </w:rPr>
        <w:t xml:space="preserve">Liberia, </w:t>
      </w:r>
      <w:r w:rsidR="00C874BB" w:rsidRPr="00C171CA">
        <w:rPr>
          <w:b/>
          <w:i/>
          <w:sz w:val="24"/>
          <w:szCs w:val="24"/>
        </w:rPr>
        <w:t>Guanacaste</w:t>
      </w:r>
      <w:r w:rsidRPr="00C171CA">
        <w:rPr>
          <w:b/>
          <w:i/>
          <w:sz w:val="24"/>
          <w:szCs w:val="24"/>
        </w:rPr>
        <w:t>.</w:t>
      </w:r>
    </w:p>
    <w:p w:rsidR="00C171CA" w:rsidRPr="0073192F" w:rsidRDefault="00C171CA" w:rsidP="00C171CA">
      <w:pPr>
        <w:pStyle w:val="Fechadesubseccin"/>
        <w:rPr>
          <w:b/>
          <w:bCs/>
          <w:iCs/>
          <w:color w:val="002060"/>
        </w:rPr>
      </w:pPr>
      <w:r w:rsidRPr="0073192F">
        <w:rPr>
          <w:rStyle w:val="nfasisintenso"/>
          <w:b w:val="0"/>
          <w:color w:val="002060"/>
        </w:rPr>
        <w:t>Asesor y preparador de pinturas</w:t>
      </w:r>
      <w:r w:rsidRPr="0073192F">
        <w:rPr>
          <w:rStyle w:val="nfasisintenso"/>
          <w:b w:val="0"/>
          <w:i w:val="0"/>
          <w:color w:val="002060"/>
        </w:rPr>
        <w:t>.</w:t>
      </w:r>
      <w:r w:rsidRPr="0073192F">
        <w:rPr>
          <w:rStyle w:val="nfasisintenso"/>
          <w:b w:val="0"/>
          <w:i w:val="0"/>
          <w:color w:val="002060"/>
          <w:lang w:val="es-ES"/>
        </w:rPr>
        <w:t xml:space="preserve"> </w:t>
      </w:r>
      <w:r w:rsidRPr="0073192F">
        <w:rPr>
          <w:bCs/>
          <w:i/>
          <w:iCs/>
          <w:color w:val="002060"/>
        </w:rPr>
        <w:t>2005</w:t>
      </w:r>
      <w:r w:rsidRPr="0073192F">
        <w:rPr>
          <w:i/>
          <w:color w:val="002060"/>
          <w:lang w:val="es-ES"/>
        </w:rPr>
        <w:t xml:space="preserve"> – </w:t>
      </w:r>
      <w:r w:rsidRPr="0073192F">
        <w:rPr>
          <w:bCs/>
          <w:i/>
          <w:iCs/>
          <w:color w:val="002060"/>
        </w:rPr>
        <w:t>2008</w:t>
      </w: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</w:p>
    <w:p w:rsidR="00C171CA" w:rsidRDefault="00C171CA" w:rsidP="00C171CA">
      <w:pPr>
        <w:pStyle w:val="Fechadesubseccin"/>
        <w:rPr>
          <w:b/>
          <w:bCs/>
          <w:i/>
          <w:iCs/>
        </w:rPr>
      </w:pP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</w:p>
    <w:p w:rsidR="00C171CA" w:rsidRDefault="00C171CA" w:rsidP="00C171CA">
      <w:pPr>
        <w:pStyle w:val="Fechadesubseccin"/>
        <w:rPr>
          <w:b/>
          <w:bCs/>
          <w:i/>
          <w:iCs/>
        </w:rPr>
      </w:pP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</w:p>
    <w:p w:rsidR="00C171CA" w:rsidRDefault="00C171CA" w:rsidP="00C171CA">
      <w:pPr>
        <w:pStyle w:val="Sinespaciado"/>
        <w:rPr>
          <w:color w:val="404040" w:themeColor="text1" w:themeTint="BF"/>
          <w:sz w:val="24"/>
          <w:szCs w:val="24"/>
        </w:rPr>
      </w:pPr>
    </w:p>
    <w:p w:rsidR="00C171CA" w:rsidRDefault="00C171CA" w:rsidP="00811D03">
      <w:pPr>
        <w:pStyle w:val="Fechadesubseccin"/>
        <w:rPr>
          <w:b/>
          <w:bCs/>
          <w:i/>
          <w:iCs/>
        </w:rPr>
      </w:pPr>
    </w:p>
    <w:p w:rsidR="00C171CA" w:rsidRDefault="00C171CA" w:rsidP="00811D03">
      <w:pPr>
        <w:pStyle w:val="Fechadesubseccin"/>
        <w:rPr>
          <w:b/>
          <w:bCs/>
          <w:i/>
          <w:iCs/>
        </w:rPr>
      </w:pPr>
    </w:p>
    <w:p w:rsidR="00811D03" w:rsidRDefault="00811D03" w:rsidP="00811D03">
      <w:pPr>
        <w:pStyle w:val="Sinespaciado"/>
        <w:rPr>
          <w:color w:val="404040" w:themeColor="text1" w:themeTint="BF"/>
          <w:sz w:val="24"/>
          <w:szCs w:val="24"/>
        </w:rPr>
      </w:pPr>
    </w:p>
    <w:p w:rsidR="00811D03" w:rsidRDefault="00811D03" w:rsidP="00811D03">
      <w:pPr>
        <w:pStyle w:val="Sinespaciado"/>
        <w:rPr>
          <w:color w:val="404040" w:themeColor="text1" w:themeTint="BF"/>
          <w:sz w:val="24"/>
          <w:szCs w:val="24"/>
        </w:rPr>
      </w:pPr>
    </w:p>
    <w:p w:rsidR="00FE2303" w:rsidRDefault="00031EB4">
      <w:pPr>
        <w:pStyle w:val="Encabezadodeseccin"/>
      </w:pPr>
      <w:sdt>
        <w:sdtPr>
          <w:id w:val="-51398160"/>
          <w:placeholder>
            <w:docPart w:val="095E0049EA0C485AB99DEE7481BAB550"/>
          </w:placeholder>
          <w:temporary/>
          <w:showingPlcHdr/>
        </w:sdtPr>
        <w:sdtEndPr/>
        <w:sdtContent>
          <w:r w:rsidR="00C73DE0" w:rsidRPr="0073192F">
            <w:rPr>
              <w:b/>
              <w:i/>
              <w:lang w:val="es-ES"/>
            </w:rPr>
            <w:t>Aptitudes</w:t>
          </w:r>
        </w:sdtContent>
      </w:sdt>
    </w:p>
    <w:p w:rsidR="00FE2303" w:rsidRPr="00CB1D7C" w:rsidRDefault="00C874BB" w:rsidP="0073192F">
      <w:pPr>
        <w:pStyle w:val="Prrafodelista"/>
        <w:numPr>
          <w:ilvl w:val="0"/>
          <w:numId w:val="5"/>
        </w:numPr>
        <w:ind w:left="629" w:hanging="272"/>
        <w:rPr>
          <w:i/>
          <w:sz w:val="22"/>
        </w:rPr>
      </w:pPr>
      <w:r w:rsidRPr="00CB1D7C">
        <w:rPr>
          <w:i/>
          <w:sz w:val="22"/>
        </w:rPr>
        <w:t>Atención</w:t>
      </w:r>
      <w:r w:rsidR="00481CDA" w:rsidRPr="00CB1D7C">
        <w:rPr>
          <w:i/>
          <w:sz w:val="22"/>
        </w:rPr>
        <w:t xml:space="preserve"> al cliente</w:t>
      </w:r>
      <w:r w:rsidRPr="00CB1D7C">
        <w:rPr>
          <w:i/>
          <w:sz w:val="22"/>
        </w:rPr>
        <w:t>.</w:t>
      </w:r>
    </w:p>
    <w:p w:rsidR="00481CDA" w:rsidRPr="00CB1D7C" w:rsidRDefault="00481CDA" w:rsidP="0073192F">
      <w:pPr>
        <w:pStyle w:val="Prrafodelista"/>
        <w:numPr>
          <w:ilvl w:val="0"/>
          <w:numId w:val="5"/>
        </w:numPr>
        <w:ind w:left="629" w:hanging="272"/>
        <w:rPr>
          <w:i/>
          <w:sz w:val="22"/>
        </w:rPr>
      </w:pPr>
      <w:r w:rsidRPr="00CB1D7C">
        <w:rPr>
          <w:i/>
          <w:sz w:val="22"/>
        </w:rPr>
        <w:t>Ventas dinámicas</w:t>
      </w:r>
      <w:r w:rsidR="00C874BB" w:rsidRPr="00CB1D7C">
        <w:rPr>
          <w:i/>
          <w:sz w:val="22"/>
        </w:rPr>
        <w:t>.</w:t>
      </w:r>
    </w:p>
    <w:p w:rsidR="00481CDA" w:rsidRPr="00CB1D7C" w:rsidRDefault="00C874BB" w:rsidP="0073192F">
      <w:pPr>
        <w:pStyle w:val="Prrafodelista"/>
        <w:numPr>
          <w:ilvl w:val="0"/>
          <w:numId w:val="5"/>
        </w:numPr>
        <w:ind w:left="629" w:hanging="272"/>
        <w:rPr>
          <w:i/>
          <w:sz w:val="22"/>
        </w:rPr>
      </w:pPr>
      <w:r w:rsidRPr="00CB1D7C">
        <w:rPr>
          <w:i/>
          <w:sz w:val="22"/>
        </w:rPr>
        <w:t>Clientemanía.</w:t>
      </w:r>
    </w:p>
    <w:p w:rsidR="00C874BB" w:rsidRPr="00CB1D7C" w:rsidRDefault="00C874BB" w:rsidP="0073192F">
      <w:pPr>
        <w:pStyle w:val="Prrafodelista"/>
        <w:numPr>
          <w:ilvl w:val="0"/>
          <w:numId w:val="5"/>
        </w:numPr>
        <w:ind w:left="629" w:hanging="272"/>
        <w:rPr>
          <w:i/>
          <w:sz w:val="22"/>
        </w:rPr>
      </w:pPr>
      <w:r w:rsidRPr="00CB1D7C">
        <w:rPr>
          <w:i/>
          <w:sz w:val="22"/>
        </w:rPr>
        <w:t>Operador de aplicaciones Ofimáticas</w:t>
      </w:r>
      <w:r w:rsidR="00CB1D7C" w:rsidRPr="00CB1D7C">
        <w:rPr>
          <w:i/>
          <w:sz w:val="22"/>
        </w:rPr>
        <w:t>.</w:t>
      </w:r>
    </w:p>
    <w:p w:rsidR="00C874BB" w:rsidRPr="00CB1D7C" w:rsidRDefault="00C874BB" w:rsidP="0073192F">
      <w:pPr>
        <w:pStyle w:val="Prrafodelista"/>
        <w:numPr>
          <w:ilvl w:val="0"/>
          <w:numId w:val="5"/>
        </w:numPr>
        <w:ind w:left="629" w:hanging="272"/>
        <w:rPr>
          <w:i/>
          <w:sz w:val="22"/>
        </w:rPr>
      </w:pPr>
      <w:r w:rsidRPr="00CB1D7C">
        <w:rPr>
          <w:i/>
          <w:sz w:val="22"/>
        </w:rPr>
        <w:t>Manipulación de alimentos.</w:t>
      </w:r>
    </w:p>
    <w:p w:rsidR="00C874BB" w:rsidRPr="00CB1D7C" w:rsidRDefault="00C874BB" w:rsidP="0073192F">
      <w:pPr>
        <w:pStyle w:val="Prrafodelista"/>
        <w:numPr>
          <w:ilvl w:val="0"/>
          <w:numId w:val="5"/>
        </w:numPr>
        <w:ind w:left="629" w:hanging="272"/>
        <w:rPr>
          <w:i/>
          <w:sz w:val="20"/>
        </w:rPr>
      </w:pPr>
      <w:r w:rsidRPr="00CB1D7C">
        <w:rPr>
          <w:i/>
          <w:sz w:val="22"/>
        </w:rPr>
        <w:t>Decoración – Auxiliar en Decoración</w:t>
      </w:r>
      <w:r w:rsidRPr="00CB1D7C">
        <w:rPr>
          <w:i/>
          <w:sz w:val="20"/>
        </w:rPr>
        <w:t>.</w:t>
      </w:r>
    </w:p>
    <w:p w:rsidR="00C874BB" w:rsidRDefault="00C874BB" w:rsidP="0073192F">
      <w:pPr>
        <w:spacing w:after="160" w:line="240" w:lineRule="auto"/>
      </w:pPr>
    </w:p>
    <w:p w:rsidR="00C874BB" w:rsidRDefault="00C874BB" w:rsidP="0073192F">
      <w:pPr>
        <w:spacing w:after="160" w:line="240" w:lineRule="auto"/>
      </w:pPr>
    </w:p>
    <w:p w:rsidR="00C874BB" w:rsidRPr="00CB1D7C" w:rsidRDefault="00C874BB" w:rsidP="00C874BB">
      <w:pPr>
        <w:pStyle w:val="Encabezadodeseccin"/>
        <w:rPr>
          <w:b/>
          <w:i/>
        </w:rPr>
      </w:pPr>
      <w:r w:rsidRPr="00CB1D7C">
        <w:rPr>
          <w:b/>
          <w:i/>
        </w:rPr>
        <w:t>Referencias</w:t>
      </w:r>
    </w:p>
    <w:p w:rsidR="00C874BB" w:rsidRPr="00CB1D7C" w:rsidRDefault="00C874BB" w:rsidP="0073192F">
      <w:pPr>
        <w:pStyle w:val="Prrafodelista"/>
        <w:numPr>
          <w:ilvl w:val="0"/>
          <w:numId w:val="6"/>
        </w:numPr>
        <w:ind w:left="714" w:hanging="357"/>
        <w:rPr>
          <w:i/>
          <w:sz w:val="22"/>
        </w:rPr>
      </w:pPr>
      <w:r w:rsidRPr="00CB1D7C">
        <w:rPr>
          <w:i/>
          <w:sz w:val="22"/>
        </w:rPr>
        <w:t>Ing. Alejandro Villalobos Vargas,  88-55-21-92</w:t>
      </w:r>
    </w:p>
    <w:p w:rsidR="00C874BB" w:rsidRPr="00CB1D7C" w:rsidRDefault="00C874BB" w:rsidP="0073192F">
      <w:pPr>
        <w:pStyle w:val="Prrafodelista"/>
        <w:numPr>
          <w:ilvl w:val="0"/>
          <w:numId w:val="6"/>
        </w:numPr>
        <w:ind w:left="714" w:hanging="357"/>
        <w:rPr>
          <w:i/>
          <w:sz w:val="22"/>
        </w:rPr>
      </w:pPr>
      <w:r w:rsidRPr="00CB1D7C">
        <w:rPr>
          <w:i/>
          <w:sz w:val="22"/>
        </w:rPr>
        <w:t>José Álvaro Maietta Alvarado,  62-32-31-65</w:t>
      </w:r>
    </w:p>
    <w:p w:rsidR="00C874BB" w:rsidRPr="00CB1D7C" w:rsidRDefault="00C874BB" w:rsidP="0073192F">
      <w:pPr>
        <w:pStyle w:val="Prrafodelista"/>
        <w:numPr>
          <w:ilvl w:val="0"/>
          <w:numId w:val="6"/>
        </w:numPr>
        <w:ind w:left="714" w:hanging="357"/>
        <w:rPr>
          <w:i/>
          <w:sz w:val="22"/>
        </w:rPr>
      </w:pPr>
      <w:r w:rsidRPr="00CB1D7C">
        <w:rPr>
          <w:i/>
          <w:sz w:val="22"/>
        </w:rPr>
        <w:t>Ricardo López Betancourt,  72-53-59-90</w:t>
      </w:r>
    </w:p>
    <w:p w:rsidR="00CB1D7C" w:rsidRDefault="00CB1D7C">
      <w:pPr>
        <w:rPr>
          <w:rFonts w:eastAsiaTheme="minorHAnsi"/>
          <w:sz w:val="21"/>
        </w:rPr>
      </w:pPr>
      <w:r>
        <w:br w:type="page"/>
      </w:r>
    </w:p>
    <w:p w:rsidR="00C874BB" w:rsidRPr="00C874BB" w:rsidRDefault="009B2A66" w:rsidP="00C874BB">
      <w:pPr>
        <w:pStyle w:val="Prrafodelista"/>
        <w:ind w:left="72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C8582DC" wp14:editId="18FA0A0A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8844915" cy="7748270"/>
            <wp:effectExtent l="0" t="4127" r="9207" b="9208"/>
            <wp:wrapTight wrapText="bothSides">
              <wp:wrapPolygon edited="0">
                <wp:start x="21610" y="12"/>
                <wp:lineTo x="24" y="12"/>
                <wp:lineTo x="24" y="21573"/>
                <wp:lineTo x="21610" y="21573"/>
                <wp:lineTo x="21610" y="12"/>
              </wp:wrapPolygon>
            </wp:wrapTight>
            <wp:docPr id="5" name="Imagen 5" descr="C:\Users\JESSICA  VILLALOBOS\AppData\Local\Microsoft\Windows\INetCache\Content.Word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ICA  VILLALOBOS\AppData\Local\Microsoft\Windows\INetCache\Content.Word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44915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2" w:rsidRDefault="00AA5D12" w:rsidP="00C874BB">
      <w:pPr>
        <w:rPr>
          <w:noProof/>
        </w:rPr>
      </w:pPr>
      <w:r w:rsidRPr="00AA5D1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9FB5FC" wp14:editId="731579F5">
            <wp:simplePos x="0" y="0"/>
            <wp:positionH relativeFrom="page">
              <wp:posOffset>-644525</wp:posOffset>
            </wp:positionH>
            <wp:positionV relativeFrom="margin">
              <wp:align>top</wp:align>
            </wp:positionV>
            <wp:extent cx="9086850" cy="7753350"/>
            <wp:effectExtent l="0" t="0" r="0" b="0"/>
            <wp:wrapTight wrapText="bothSides">
              <wp:wrapPolygon edited="0">
                <wp:start x="21600" y="0"/>
                <wp:lineTo x="45" y="0"/>
                <wp:lineTo x="45" y="21547"/>
                <wp:lineTo x="21600" y="21547"/>
                <wp:lineTo x="21600" y="0"/>
              </wp:wrapPolygon>
            </wp:wrapTight>
            <wp:docPr id="6" name="Imagen 6" descr="C:\Users\JESSICA  VILLALOBOS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ICA  VILLALOBOS\Desktop\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868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884" w:rsidRDefault="0007288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E46D366" wp14:editId="0E28C8FF">
            <wp:simplePos x="0" y="0"/>
            <wp:positionH relativeFrom="page">
              <wp:posOffset>-686435</wp:posOffset>
            </wp:positionH>
            <wp:positionV relativeFrom="page">
              <wp:align>bottom</wp:align>
            </wp:positionV>
            <wp:extent cx="9150350" cy="7745730"/>
            <wp:effectExtent l="0" t="2540" r="0" b="0"/>
            <wp:wrapTight wrapText="bothSides">
              <wp:wrapPolygon edited="0">
                <wp:start x="21606" y="7"/>
                <wp:lineTo x="66" y="7"/>
                <wp:lineTo x="66" y="21522"/>
                <wp:lineTo x="21606" y="21522"/>
                <wp:lineTo x="21606" y="7"/>
              </wp:wrapPolygon>
            </wp:wrapTight>
            <wp:docPr id="19" name="Imagen 19" descr="C:\Users\JESSICA  VILLALOBOS\AppData\Local\Microsoft\Windows\INetCache\Content.Word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SSICA  VILLALOBOS\AppData\Local\Microsoft\Windows\INetCache\Content.Word\0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50350" cy="774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2F0" w:rsidRDefault="00463D5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0C57291" wp14:editId="11C90F74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9117965" cy="7760970"/>
            <wp:effectExtent l="0" t="7302" r="0" b="0"/>
            <wp:wrapTight wrapText="bothSides">
              <wp:wrapPolygon edited="0">
                <wp:start x="21617" y="20"/>
                <wp:lineTo x="46" y="20"/>
                <wp:lineTo x="46" y="21546"/>
                <wp:lineTo x="21617" y="21546"/>
                <wp:lineTo x="21617" y="20"/>
              </wp:wrapPolygon>
            </wp:wrapTight>
            <wp:docPr id="7" name="Imagen 7" descr="C:\Users\JESSICA  VILLALOBOS\AppData\Local\Microsoft\Windows\INetCache\Content.Word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ICA  VILLALOBOS\AppData\Local\Microsoft\Windows\INetCache\Content.Word\0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17965" cy="7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2F0" w:rsidRDefault="00463D5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1C7E18E" wp14:editId="3C24AE3F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9126220" cy="7757160"/>
            <wp:effectExtent l="0" t="1270" r="0" b="0"/>
            <wp:wrapTight wrapText="bothSides">
              <wp:wrapPolygon edited="0">
                <wp:start x="21603" y="4"/>
                <wp:lineTo x="51" y="4"/>
                <wp:lineTo x="51" y="21540"/>
                <wp:lineTo x="21603" y="21540"/>
                <wp:lineTo x="21603" y="4"/>
              </wp:wrapPolygon>
            </wp:wrapTight>
            <wp:docPr id="8" name="Imagen 8" descr="C:\Users\JESSICA  VILLALOBOS\AppData\Local\Microsoft\Windows\INetCache\Content.Word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SSICA  VILLALOBOS\AppData\Local\Microsoft\Windows\INetCache\Content.Word\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2622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2F0">
        <w:rPr>
          <w:noProof/>
        </w:rPr>
        <w:br w:type="page"/>
      </w:r>
    </w:p>
    <w:p w:rsidR="009B2A66" w:rsidRDefault="00463D55" w:rsidP="00C874B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84925E8" wp14:editId="09402202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9090025" cy="7753985"/>
            <wp:effectExtent l="1270" t="0" r="0" b="0"/>
            <wp:wrapTight wrapText="bothSides">
              <wp:wrapPolygon edited="0">
                <wp:start x="21597" y="-4"/>
                <wp:lineTo x="50" y="-4"/>
                <wp:lineTo x="50" y="21542"/>
                <wp:lineTo x="21597" y="21542"/>
                <wp:lineTo x="21597" y="-4"/>
              </wp:wrapPolygon>
            </wp:wrapTight>
            <wp:docPr id="9" name="Imagen 9" descr="C:\Users\JESSICA  VILLALOBOS\AppData\Local\Microsoft\Windows\INetCache\Content.Word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SSICA  VILLALOBOS\AppData\Local\Microsoft\Windows\INetCache\Content.Word\0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90025" cy="77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D55" w:rsidRDefault="00B56766" w:rsidP="00C874B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D0FE55" wp14:editId="3BB9CC76">
            <wp:simplePos x="0" y="0"/>
            <wp:positionH relativeFrom="page">
              <wp:posOffset>-675640</wp:posOffset>
            </wp:positionH>
            <wp:positionV relativeFrom="margin">
              <wp:align>top</wp:align>
            </wp:positionV>
            <wp:extent cx="9116695" cy="7745730"/>
            <wp:effectExtent l="0" t="317" r="7937" b="7938"/>
            <wp:wrapTight wrapText="bothSides">
              <wp:wrapPolygon edited="0">
                <wp:start x="21601" y="1"/>
                <wp:lineTo x="26" y="1"/>
                <wp:lineTo x="26" y="21569"/>
                <wp:lineTo x="21601" y="21569"/>
                <wp:lineTo x="21601" y="1"/>
              </wp:wrapPolygon>
            </wp:wrapTight>
            <wp:docPr id="10" name="Imagen 10" descr="C:\Users\JESSICA  VILLALOBOS\AppData\Local\Microsoft\Windows\INetCache\Content.Word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SICA  VILLALOBOS\AppData\Local\Microsoft\Windows\INetCache\Content.Word\00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16695" cy="774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E45" w:rsidRDefault="00BF5D5F">
      <w:pPr>
        <w:rPr>
          <w:rFonts w:eastAsiaTheme="minorHAnsi"/>
          <w:noProof/>
          <w:sz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4AD87A8" wp14:editId="703A32FC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9099550" cy="7755255"/>
            <wp:effectExtent l="5397" t="0" r="0" b="0"/>
            <wp:wrapTight wrapText="bothSides">
              <wp:wrapPolygon edited="0">
                <wp:start x="21587" y="-15"/>
                <wp:lineTo x="63" y="-15"/>
                <wp:lineTo x="63" y="21527"/>
                <wp:lineTo x="21587" y="21527"/>
                <wp:lineTo x="21587" y="-15"/>
              </wp:wrapPolygon>
            </wp:wrapTight>
            <wp:docPr id="11" name="Imagen 11" descr="C:\Users\JESSICA  VILLALOBOS\AppData\Local\Microsoft\Windows\INetCache\Content.Word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SSICA  VILLALOBOS\AppData\Local\Microsoft\Windows\INetCache\Content.Word\0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99550" cy="77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E45" w:rsidRDefault="00BF5D5F" w:rsidP="00C874BB">
      <w:pPr>
        <w:pStyle w:val="Prrafodelista"/>
        <w:ind w:left="63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845EEDF" wp14:editId="2DE9DCB8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9112250" cy="7760970"/>
            <wp:effectExtent l="8890" t="0" r="2540" b="2540"/>
            <wp:wrapTight wrapText="bothSides">
              <wp:wrapPolygon edited="0">
                <wp:start x="21579" y="-25"/>
                <wp:lineTo x="39" y="-25"/>
                <wp:lineTo x="39" y="21554"/>
                <wp:lineTo x="21579" y="21554"/>
                <wp:lineTo x="21579" y="-25"/>
              </wp:wrapPolygon>
            </wp:wrapTight>
            <wp:docPr id="12" name="Imagen 12" descr="C:\Users\JESSICA  VILLALOBOS\AppData\Local\Microsoft\Windows\INetCache\Content.Word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SSICA  VILLALOBOS\AppData\Local\Microsoft\Windows\INetCache\Content.Word\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12250" cy="7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C30" w:rsidRDefault="004C3C30" w:rsidP="00BE25B1">
      <w:pPr>
        <w:rPr>
          <w:noProof/>
        </w:rPr>
      </w:pPr>
      <w:r w:rsidRPr="004C3C30"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7A5B90A8" wp14:editId="25C9876D">
            <wp:simplePos x="0" y="0"/>
            <wp:positionH relativeFrom="page">
              <wp:align>center</wp:align>
            </wp:positionH>
            <wp:positionV relativeFrom="page">
              <wp:align>bottom</wp:align>
            </wp:positionV>
            <wp:extent cx="9168130" cy="8013065"/>
            <wp:effectExtent l="6032" t="0" r="953" b="952"/>
            <wp:wrapTopAndBottom/>
            <wp:docPr id="13" name="Imagen 13" descr="C:\Users\JESSICA  VILLALOBOS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ESSICA  VILLALOBOS\Desktop\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68130" cy="801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699">
        <w:rPr>
          <w:noProof/>
        </w:rPr>
        <w:t>k</w:t>
      </w:r>
    </w:p>
    <w:p w:rsidR="003364AB" w:rsidRDefault="0091149A">
      <w:pPr>
        <w:rPr>
          <w:rFonts w:eastAsiaTheme="minorHAnsi"/>
          <w:sz w:val="21"/>
        </w:rPr>
      </w:pPr>
      <w:r w:rsidRPr="003364AB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48BA99D" wp14:editId="7CF69551">
            <wp:simplePos x="0" y="0"/>
            <wp:positionH relativeFrom="page">
              <wp:align>right</wp:align>
            </wp:positionH>
            <wp:positionV relativeFrom="paragraph">
              <wp:posOffset>688340</wp:posOffset>
            </wp:positionV>
            <wp:extent cx="9135745" cy="7759700"/>
            <wp:effectExtent l="2223" t="0" r="0" b="0"/>
            <wp:wrapTight wrapText="bothSides">
              <wp:wrapPolygon edited="0">
                <wp:start x="21595" y="-6"/>
                <wp:lineTo x="65" y="-6"/>
                <wp:lineTo x="65" y="21523"/>
                <wp:lineTo x="21595" y="21523"/>
                <wp:lineTo x="21595" y="-6"/>
              </wp:wrapPolygon>
            </wp:wrapTight>
            <wp:docPr id="16" name="Imagen 16" descr="C:\Users\JESSICA  VILLALOBOS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SSICA  VILLALOBOS\Desktop\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35745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C30" w:rsidRDefault="0091149A" w:rsidP="00C874BB">
      <w:pPr>
        <w:pStyle w:val="Prrafodelista"/>
        <w:ind w:left="630" w:firstLine="0"/>
      </w:pPr>
      <w:r w:rsidRPr="0091149A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CA78A" wp14:editId="50D455F6">
            <wp:simplePos x="0" y="0"/>
            <wp:positionH relativeFrom="page">
              <wp:align>right</wp:align>
            </wp:positionH>
            <wp:positionV relativeFrom="paragraph">
              <wp:posOffset>666750</wp:posOffset>
            </wp:positionV>
            <wp:extent cx="9090660" cy="7764780"/>
            <wp:effectExtent l="0" t="3810" r="0" b="0"/>
            <wp:wrapTight wrapText="bothSides">
              <wp:wrapPolygon edited="0">
                <wp:start x="21609" y="11"/>
                <wp:lineTo x="63" y="11"/>
                <wp:lineTo x="63" y="21526"/>
                <wp:lineTo x="21609" y="21526"/>
                <wp:lineTo x="21609" y="11"/>
              </wp:wrapPolygon>
            </wp:wrapTight>
            <wp:docPr id="17" name="Imagen 17" descr="C:\Users\JESSICA  VILLALOBOS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SSICA  VILLALOBOS\Desktop\0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9066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3C30" w:rsidSect="00F03416">
      <w:headerReference w:type="default" r:id="rId24"/>
      <w:pgSz w:w="12240" w:h="15840" w:code="1"/>
      <w:pgMar w:top="1440" w:right="1418" w:bottom="1440" w:left="1418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EB4" w:rsidRDefault="00031EB4">
      <w:pPr>
        <w:spacing w:after="0" w:line="240" w:lineRule="auto"/>
      </w:pPr>
      <w:r>
        <w:separator/>
      </w:r>
    </w:p>
  </w:endnote>
  <w:endnote w:type="continuationSeparator" w:id="0">
    <w:p w:rsidR="00031EB4" w:rsidRDefault="00031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EB4" w:rsidRDefault="00031EB4">
      <w:pPr>
        <w:spacing w:after="0" w:line="240" w:lineRule="auto"/>
      </w:pPr>
      <w:r>
        <w:separator/>
      </w:r>
    </w:p>
  </w:footnote>
  <w:footnote w:type="continuationSeparator" w:id="0">
    <w:p w:rsidR="00031EB4" w:rsidRDefault="00031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2303" w:rsidRDefault="00031EB4">
    <w:pPr>
      <w:spacing w:after="0"/>
      <w:jc w:val="center"/>
      <w:rPr>
        <w:color w:val="E4E9EF" w:themeColor="background2"/>
      </w:rPr>
    </w:pPr>
    <w:sdt>
      <w:sdtPr>
        <w:rPr>
          <w:color w:val="6076B4" w:themeColor="accent1"/>
        </w:rPr>
        <w:alias w:val="Autor"/>
        <w:id w:val="-370996696"/>
        <w:placeholder>
          <w:docPart w:val="BA0608DB02044D61B87CFB45C3EB6BA3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CD5B94">
          <w:rPr>
            <w:color w:val="6076B4" w:themeColor="accent1"/>
          </w:rPr>
          <w:t>JOSE ALBERTO VILLALOBOS GARAY</w:t>
        </w:r>
      </w:sdtContent>
    </w:sdt>
  </w:p>
  <w:p w:rsidR="00FE2303" w:rsidRDefault="00C73DE0">
    <w:pPr>
      <w:pStyle w:val="Encabezado"/>
      <w:jc w:val="center"/>
    </w:pPr>
    <w:r>
      <w:rPr>
        <w:color w:val="6076B4" w:themeColor="accent1"/>
      </w:rPr>
      <w:sym w:font="Symbol" w:char="F0B7"/>
    </w:r>
    <w:r>
      <w:rPr>
        <w:color w:val="6076B4" w:themeColor="accent1"/>
        <w:lang w:val="es-ES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es-ES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B07FD"/>
    <w:multiLevelType w:val="hybridMultilevel"/>
    <w:tmpl w:val="13FE3746"/>
    <w:lvl w:ilvl="0" w:tplc="C3AE5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F3021"/>
    <w:multiLevelType w:val="hybridMultilevel"/>
    <w:tmpl w:val="3E3E1F9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C84CF7"/>
    <w:multiLevelType w:val="hybridMultilevel"/>
    <w:tmpl w:val="64E89DCA"/>
    <w:lvl w:ilvl="0" w:tplc="E34201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E00"/>
    <w:rsid w:val="00031EB4"/>
    <w:rsid w:val="00072884"/>
    <w:rsid w:val="001A6699"/>
    <w:rsid w:val="003364AB"/>
    <w:rsid w:val="003502F0"/>
    <w:rsid w:val="00461543"/>
    <w:rsid w:val="00463D55"/>
    <w:rsid w:val="00481CDA"/>
    <w:rsid w:val="004C3C30"/>
    <w:rsid w:val="00546F37"/>
    <w:rsid w:val="00643679"/>
    <w:rsid w:val="006A63A6"/>
    <w:rsid w:val="0073192F"/>
    <w:rsid w:val="0074114E"/>
    <w:rsid w:val="00801E45"/>
    <w:rsid w:val="00811D03"/>
    <w:rsid w:val="0091149A"/>
    <w:rsid w:val="009B2A66"/>
    <w:rsid w:val="00AA5D12"/>
    <w:rsid w:val="00AB36C3"/>
    <w:rsid w:val="00B56766"/>
    <w:rsid w:val="00BB1058"/>
    <w:rsid w:val="00BE25B1"/>
    <w:rsid w:val="00BF5D5F"/>
    <w:rsid w:val="00C171CA"/>
    <w:rsid w:val="00C73DE0"/>
    <w:rsid w:val="00C874BB"/>
    <w:rsid w:val="00CB1D7C"/>
    <w:rsid w:val="00CD5B94"/>
    <w:rsid w:val="00D45E00"/>
    <w:rsid w:val="00ED4AE7"/>
    <w:rsid w:val="00F03416"/>
    <w:rsid w:val="00FB58C7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79454CC-C5F8-4938-AB04-8537AF75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eastAsiaTheme="majorEastAsia" w:cstheme="majorBidi"/>
      <w:bCs/>
      <w:color w:val="404040" w:themeColor="text1" w:themeTint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000000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000000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eastAsiaTheme="majorEastAsia" w:cstheme="majorBidi"/>
      <w:bCs/>
      <w:color w:val="404040" w:themeColor="text1" w:themeTint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i/>
      <w:color w:val="000000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000000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paragraph" w:customStyle="1" w:styleId="Ttulo">
    <w:name w:val="Título"/>
    <w:basedOn w:val="Normal"/>
    <w:next w:val="Normal"/>
    <w:link w:val="TitleChar"/>
    <w:uiPriority w:val="10"/>
    <w:qFormat/>
    <w:p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shadow w14:blurRad="50800" w14:dist="38100" w14:dir="2700000" w14:sx="100000" w14:sy="100000" w14:kx="0" w14:ky="0" w14:algn="tl">
        <w14:srgbClr w14:val="000000">
          <w14:alpha w14:val="75000"/>
        </w14:srgbClr>
      </w14:shadow>
      <w14:ligatures w14:val="standardContextual"/>
      <w14:cntxtAlts/>
    </w:rPr>
  </w:style>
  <w:style w:type="character" w:customStyle="1" w:styleId="TitleChar">
    <w:name w:val="Title Char"/>
    <w:basedOn w:val="Fuentedeprrafopredeter"/>
    <w:link w:val="Ttulo"/>
    <w:uiPriority w:val="10"/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shadow w14:blurRad="50800" w14:dist="38100" w14:dir="2700000" w14:sx="100000" w14:sy="100000" w14:kx="0" w14:ky="0" w14:algn="tl">
        <w14:srgbClr w14:val="000000">
          <w14:alpha w14:val="75000"/>
        </w14:srgbClr>
      </w14:shadow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000000"/>
      <w:sz w:val="24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000000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tion Intense Emphasis"/>
    <w:basedOn w:val="Fuentedeprrafopredeter"/>
    <w:uiPriority w:val="21"/>
    <w:qFormat/>
    <w:rPr>
      <w:b/>
      <w:bCs/>
      <w:i/>
      <w:iCs/>
      <w:caps w:val="0"/>
      <w:smallCaps w:val="0"/>
      <w:color w:val="6076B4" w:themeColor="accen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customStyle="1" w:styleId="Subseccin">
    <w:name w:val="Subsección"/>
    <w:basedOn w:val="Ttulo2"/>
    <w:pPr>
      <w:spacing w:before="0"/>
    </w:pPr>
  </w:style>
  <w:style w:type="paragraph" w:customStyle="1" w:styleId="Fechadesubseccin">
    <w:name w:val="Fecha de subsección"/>
    <w:basedOn w:val="Normal"/>
    <w:pPr>
      <w:spacing w:after="0"/>
    </w:pPr>
    <w:rPr>
      <w:color w:val="6076B4" w:themeColor="accent1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ICA%20%20VILLALOBOS\AppData\Roaming\Microsoft\Plantillas\Curr&#237;culum%20v&#237;tae%20(tema%20ejecutiv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7550B750BF7429997C3FFE679041E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6D7DE-6476-4901-AC76-6AC482202AB7}"/>
      </w:docPartPr>
      <w:docPartBody>
        <w:p w:rsidR="00BB7C14" w:rsidRDefault="00AA79D9">
          <w:pPr>
            <w:pStyle w:val="57550B750BF7429997C3FFE679041E6E"/>
          </w:pPr>
          <w:r>
            <w:rPr>
              <w:rStyle w:val="Textodelmarcadordeposicin"/>
              <w:lang w:val="es-ES"/>
            </w:rPr>
            <w:t>Elija un bloque de creación.</w:t>
          </w:r>
        </w:p>
      </w:docPartBody>
    </w:docPart>
    <w:docPart>
      <w:docPartPr>
        <w:name w:val="6D31E583364341F788C0253990233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94B7C-85AA-4FF9-9A86-568370845081}"/>
      </w:docPartPr>
      <w:docPartBody>
        <w:p w:rsidR="00BB7C14" w:rsidRDefault="00AA79D9">
          <w:pPr>
            <w:pStyle w:val="6D31E583364341F788C0253990233224"/>
          </w:pPr>
          <w:r>
            <w:rPr>
              <w:lang w:val="es-ES"/>
            </w:rPr>
            <w:t>[Escriba su nombre]</w:t>
          </w:r>
        </w:p>
      </w:docPartBody>
    </w:docPart>
    <w:docPart>
      <w:docPartPr>
        <w:name w:val="BA82F86425AC469C92127950F0199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D78E21-4C77-473D-98DE-C966D826F9CB}"/>
      </w:docPartPr>
      <w:docPartBody>
        <w:p w:rsidR="00BB7C14" w:rsidRDefault="00AA79D9">
          <w:pPr>
            <w:pStyle w:val="BA82F86425AC469C92127950F01996B8"/>
          </w:pPr>
          <w:r>
            <w:rPr>
              <w:color w:val="44546A" w:themeColor="text2"/>
              <w:lang w:val="es-ES"/>
            </w:rPr>
            <w:t>[Escriba su correo electrónico]</w:t>
          </w:r>
        </w:p>
      </w:docPartBody>
    </w:docPart>
    <w:docPart>
      <w:docPartPr>
        <w:name w:val="726D89DF471E4513B5BB4E1F2707B2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BAC6A-523B-48E1-951E-944E29742B71}"/>
      </w:docPartPr>
      <w:docPartBody>
        <w:p w:rsidR="00BB7C14" w:rsidRDefault="00AA79D9">
          <w:pPr>
            <w:pStyle w:val="726D89DF471E4513B5BB4E1F2707B26F"/>
          </w:pPr>
          <w:r>
            <w:rPr>
              <w:color w:val="44546A" w:themeColor="text2"/>
              <w:lang w:val="es-ES"/>
            </w:rPr>
            <w:t>[Escriba su dirección]</w:t>
          </w:r>
        </w:p>
      </w:docPartBody>
    </w:docPart>
    <w:docPart>
      <w:docPartPr>
        <w:name w:val="6EBABC50B65743E8B19915799CD59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AFAD2-6347-4892-91B7-9EDF3D633380}"/>
      </w:docPartPr>
      <w:docPartBody>
        <w:p w:rsidR="00BB7C14" w:rsidRDefault="00AA79D9">
          <w:pPr>
            <w:pStyle w:val="6EBABC50B65743E8B19915799CD593B2"/>
          </w:pPr>
          <w:r>
            <w:rPr>
              <w:color w:val="44546A" w:themeColor="text2"/>
              <w:lang w:val="es-ES"/>
            </w:rPr>
            <w:t>[Escriba su número de teléfono]</w:t>
          </w:r>
        </w:p>
      </w:docPartBody>
    </w:docPart>
    <w:docPart>
      <w:docPartPr>
        <w:name w:val="095E0049EA0C485AB99DEE7481BAB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39CD4-B6C7-4194-9D02-9A074BE7D540}"/>
      </w:docPartPr>
      <w:docPartBody>
        <w:p w:rsidR="00BB7C14" w:rsidRDefault="00AA79D9">
          <w:pPr>
            <w:pStyle w:val="095E0049EA0C485AB99DEE7481BAB550"/>
          </w:pPr>
          <w:r>
            <w:rPr>
              <w:lang w:val="es-ES"/>
            </w:rPr>
            <w:t>Aptitudes</w:t>
          </w:r>
        </w:p>
      </w:docPartBody>
    </w:docPart>
    <w:docPart>
      <w:docPartPr>
        <w:name w:val="BA0608DB02044D61B87CFB45C3EB6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19661-587A-46EB-A70A-44C945752A3C}"/>
      </w:docPartPr>
      <w:docPartBody>
        <w:p w:rsidR="00BB7C14" w:rsidRDefault="00AA79D9">
          <w:pPr>
            <w:pStyle w:val="BA0608DB02044D61B87CFB45C3EB6BA3"/>
          </w:pPr>
          <w:r>
            <w:rPr>
              <w:lang w:val="es-ES"/>
            </w:rPr>
            <w:t>[Escriba la lista de aptitudes]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9D9"/>
    <w:rsid w:val="00AA79D9"/>
    <w:rsid w:val="00BB7C14"/>
    <w:rsid w:val="00E6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customStyle="1" w:styleId="57550B750BF7429997C3FFE679041E6E">
    <w:name w:val="57550B750BF7429997C3FFE679041E6E"/>
  </w:style>
  <w:style w:type="paragraph" w:customStyle="1" w:styleId="6D31E583364341F788C0253990233224">
    <w:name w:val="6D31E583364341F788C0253990233224"/>
  </w:style>
  <w:style w:type="paragraph" w:customStyle="1" w:styleId="BA82F86425AC469C92127950F01996B8">
    <w:name w:val="BA82F86425AC469C92127950F01996B8"/>
  </w:style>
  <w:style w:type="paragraph" w:customStyle="1" w:styleId="726D89DF471E4513B5BB4E1F2707B26F">
    <w:name w:val="726D89DF471E4513B5BB4E1F2707B26F"/>
  </w:style>
  <w:style w:type="paragraph" w:customStyle="1" w:styleId="6EBABC50B65743E8B19915799CD593B2">
    <w:name w:val="6EBABC50B65743E8B19915799CD593B2"/>
  </w:style>
  <w:style w:type="paragraph" w:customStyle="1" w:styleId="32FFE01404E64053925285D1858A91E6">
    <w:name w:val="32FFE01404E64053925285D1858A91E6"/>
  </w:style>
  <w:style w:type="paragraph" w:customStyle="1" w:styleId="558B7E6757DE4FB0B58BE04AEC2BF218">
    <w:name w:val="558B7E6757DE4FB0B58BE04AEC2BF218"/>
  </w:style>
  <w:style w:type="paragraph" w:customStyle="1" w:styleId="2B15DA2F58754BAF8F75D8140089BB94">
    <w:name w:val="2B15DA2F58754BAF8F75D8140089BB94"/>
  </w:style>
  <w:style w:type="paragraph" w:customStyle="1" w:styleId="3D15B4175D9C41CCB46497DB5A000F34">
    <w:name w:val="3D15B4175D9C41CCB46497DB5A000F34"/>
  </w:style>
  <w:style w:type="paragraph" w:customStyle="1" w:styleId="5DD079F1BFA94C97A3D3E3B844262F0D">
    <w:name w:val="5DD079F1BFA94C97A3D3E3B844262F0D"/>
  </w:style>
  <w:style w:type="paragraph" w:customStyle="1" w:styleId="CC36C12D65C845CA9A0AA8460F31EF1E">
    <w:name w:val="CC36C12D65C845CA9A0AA8460F31EF1E"/>
  </w:style>
  <w:style w:type="paragraph" w:customStyle="1" w:styleId="CDD39524256F42D1863A7CAE655C2D1B">
    <w:name w:val="CDD39524256F42D1863A7CAE655C2D1B"/>
  </w:style>
  <w:style w:type="paragraph" w:customStyle="1" w:styleId="4A710FF97B4141EC93CF16A795CF2FD2">
    <w:name w:val="4A710FF97B4141EC93CF16A795CF2FD2"/>
  </w:style>
  <w:style w:type="character" w:styleId="nfasisintenso">
    <w:name w:val="Intense Emphasis"/>
    <w:aliases w:val="Subsección Énfasis intenso"/>
    <w:basedOn w:val="Fuentedeprrafopredeter"/>
    <w:uiPriority w:val="21"/>
    <w:qFormat/>
    <w:rPr>
      <w:b/>
      <w:bCs/>
      <w:i/>
      <w:iCs/>
      <w:caps w:val="0"/>
      <w:smallCaps w:val="0"/>
      <w:color w:val="5B9BD5" w:themeColor="accent1"/>
    </w:rPr>
  </w:style>
  <w:style w:type="paragraph" w:customStyle="1" w:styleId="EFF74106155C4E76B45BAA5DB6D41C6F">
    <w:name w:val="EFF74106155C4E76B45BAA5DB6D41C6F"/>
  </w:style>
  <w:style w:type="paragraph" w:customStyle="1" w:styleId="1E9413DE4A51423282D8C8829044ADFB">
    <w:name w:val="1E9413DE4A51423282D8C8829044ADFB"/>
  </w:style>
  <w:style w:type="paragraph" w:customStyle="1" w:styleId="FC6C13993F7C403ABEE0F5351CAE3FD7">
    <w:name w:val="FC6C13993F7C403ABEE0F5351CAE3FD7"/>
  </w:style>
  <w:style w:type="paragraph" w:customStyle="1" w:styleId="8C5746655F88436DB8342BD3F7925B69">
    <w:name w:val="8C5746655F88436DB8342BD3F7925B69"/>
  </w:style>
  <w:style w:type="paragraph" w:customStyle="1" w:styleId="095E0049EA0C485AB99DEE7481BAB550">
    <w:name w:val="095E0049EA0C485AB99DEE7481BAB550"/>
  </w:style>
  <w:style w:type="paragraph" w:customStyle="1" w:styleId="BA0608DB02044D61B87CFB45C3EB6BA3">
    <w:name w:val="BA0608DB02044D61B87CFB45C3EB6BA3"/>
  </w:style>
  <w:style w:type="paragraph" w:customStyle="1" w:styleId="3FD718CE5FF84B6BA3FFB16A7A2FC758">
    <w:name w:val="3FD718CE5FF84B6BA3FFB16A7A2FC758"/>
    <w:rsid w:val="00AA79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Liberia, Guanacaste, barrio los ángeles de pulpería la primavera 50 sur</CompanyAddress>
  <CompanyPhone>(506) 61-84-32-37 / 84-30-53-72</CompanyPhone>
  <CompanyFax/>
  <CompanyEmail>gordovillalobos1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0532AC27-0F31-460F-B998-ACE9EAC8C6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90B3DE-685E-4E54-89DD-4520D5500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(tema ejecutivo)</Template>
  <TotalTime>100</TotalTime>
  <Pages>14</Pages>
  <Words>202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ALBERTO VILLALOBOS GARAY</dc:creator>
  <cp:keywords/>
  <cp:lastModifiedBy>Jessica Villalobos</cp:lastModifiedBy>
  <cp:revision>15</cp:revision>
  <dcterms:created xsi:type="dcterms:W3CDTF">2016-06-14T04:48:00Z</dcterms:created>
  <dcterms:modified xsi:type="dcterms:W3CDTF">2016-06-22T22:42:00Z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TC017948679991</vt:lpwstr>
  </property>
</Properties>
</file>