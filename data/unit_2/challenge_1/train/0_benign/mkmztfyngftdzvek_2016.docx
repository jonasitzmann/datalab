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453" w:rsidRDefault="00322453">
      <w:pPr>
        <w:sectPr w:rsidR="00322453">
          <w:pgSz w:w="12240" w:h="15840"/>
          <w:pgMar w:top="0" w:right="0" w:bottom="0" w:left="0" w:header="720" w:footer="720" w:gutter="0"/>
          <w:cols w:space="72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2pt;height:11in">
            <v:imagedata r:id="rId5" o:title=""/>
          </v:shape>
        </w:pict>
      </w:r>
    </w:p>
    <w:p w:rsidR="00322453" w:rsidRDefault="00322453">
      <w:pPr>
        <w:sectPr w:rsidR="00322453">
          <w:pgSz w:w="12240" w:h="15840"/>
          <w:pgMar w:top="0" w:right="0" w:bottom="0" w:left="0" w:header="720" w:footer="720" w:gutter="0"/>
          <w:cols w:space="720"/>
        </w:sectPr>
      </w:pPr>
      <w:r>
        <w:pict>
          <v:shape id="_x0000_i1026" type="#_x0000_t75" style="width:612pt;height:11in">
            <v:imagedata r:id="rId6" o:title=""/>
          </v:shape>
        </w:pict>
      </w:r>
    </w:p>
    <w:p w:rsidR="00322453" w:rsidRDefault="00322453">
      <w:pPr>
        <w:sectPr w:rsidR="00322453">
          <w:pgSz w:w="12240" w:h="15840"/>
          <w:pgMar w:top="0" w:right="0" w:bottom="0" w:left="0" w:header="720" w:footer="720" w:gutter="0"/>
          <w:cols w:space="720"/>
        </w:sectPr>
      </w:pPr>
      <w:r>
        <w:pict>
          <v:shape id="_x0000_i1027" type="#_x0000_t75" style="width:612pt;height:11in">
            <v:imagedata r:id="rId7" o:title=""/>
          </v:shape>
        </w:pict>
      </w:r>
    </w:p>
    <w:p w:rsidR="00322453" w:rsidRDefault="00322453">
      <w:pPr>
        <w:sectPr w:rsidR="00322453">
          <w:pgSz w:w="12240" w:h="15840"/>
          <w:pgMar w:top="0" w:right="0" w:bottom="0" w:left="0" w:header="720" w:footer="720" w:gutter="0"/>
          <w:cols w:space="720"/>
        </w:sectPr>
      </w:pPr>
      <w:r>
        <w:pict>
          <v:shape id="_x0000_i1028" type="#_x0000_t75" style="width:612pt;height:11in">
            <v:imagedata r:id="rId8" o:title=""/>
          </v:shape>
        </w:pict>
      </w:r>
    </w:p>
    <w:p w:rsidR="00322453" w:rsidRDefault="00322453">
      <w:pPr>
        <w:sectPr w:rsidR="00322453">
          <w:pgSz w:w="12240" w:h="15840"/>
          <w:pgMar w:top="0" w:right="0" w:bottom="0" w:left="0" w:header="720" w:footer="720" w:gutter="0"/>
          <w:cols w:space="720"/>
        </w:sectPr>
      </w:pPr>
      <w:r>
        <w:pict>
          <v:shape id="_x0000_i1029" type="#_x0000_t75" style="width:612pt;height:11in">
            <v:imagedata r:id="rId9" o:title=""/>
          </v:shape>
        </w:pict>
      </w:r>
    </w:p>
    <w:p w:rsidR="00322453" w:rsidRDefault="00322453">
      <w:pPr>
        <w:sectPr w:rsidR="00322453">
          <w:pgSz w:w="12240" w:h="15840"/>
          <w:pgMar w:top="0" w:right="0" w:bottom="0" w:left="0" w:header="720" w:footer="720" w:gutter="0"/>
          <w:cols w:space="720"/>
        </w:sectPr>
      </w:pPr>
      <w:r>
        <w:pict>
          <v:shape id="_x0000_i1030" type="#_x0000_t75" style="width:612pt;height:11in">
            <v:imagedata r:id="rId10" o:title=""/>
          </v:shape>
        </w:pict>
      </w:r>
    </w:p>
    <w:p w:rsidR="00322453" w:rsidRDefault="00322453">
      <w:r>
        <w:pict>
          <v:shape id="_x0000_i1031" type="#_x0000_t75" style="width:612pt;height:11in">
            <v:imagedata r:id="rId11" o:title=""/>
          </v:shape>
        </w:pict>
      </w:r>
    </w:p>
    <w:sectPr w:rsidR="00322453" w:rsidSect="00DA7BE2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2F51BE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A7BE2"/>
    <w:rsid w:val="00322453"/>
    <w:rsid w:val="0061290A"/>
    <w:rsid w:val="008A5153"/>
    <w:rsid w:val="00CA006D"/>
    <w:rsid w:val="00DA7B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s-CR" w:eastAsia="es-C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semiHidden="0" w:uiPriority="0" w:qFormat="1"/>
    <w:lsdException w:name="heading 6" w:locked="1" w:semiHidden="0" w:uiPriority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Pr>
      <w:sz w:val="20"/>
      <w:szCs w:val="20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numPr>
        <w:ilvl w:val="1"/>
        <w:numId w:val="1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Pr>
      <w:rFonts w:ascii="Calibri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9"/>
    <w:locked/>
    <w:rPr>
      <w:rFonts w:cs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Pr>
      <w:rFonts w:ascii="Calibri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Pr>
      <w:rFonts w:ascii="Calibri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Pr>
      <w:rFonts w:ascii="Cambria" w:hAnsi="Cambria" w:cs="Times New Roman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1</TotalTime>
  <Pages>7</Pages>
  <Words>2</Words>
  <Characters>12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/>
  <cp:keywords/>
  <dc:description/>
  <cp:lastModifiedBy>Victor M. Padilla López</cp:lastModifiedBy>
  <cp:revision>2</cp:revision>
  <dcterms:created xsi:type="dcterms:W3CDTF">2015-06-12T09:20:00Z</dcterms:created>
  <dcterms:modified xsi:type="dcterms:W3CDTF">2015-06-12T09:20:00Z</dcterms:modified>
</cp:coreProperties>
</file>