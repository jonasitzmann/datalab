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072" w:rsidRDefault="00F86223">
      <w:r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0ED6498" wp14:editId="3E38FE0D">
                <wp:simplePos x="0" y="0"/>
                <wp:positionH relativeFrom="column">
                  <wp:posOffset>-915035</wp:posOffset>
                </wp:positionH>
                <wp:positionV relativeFrom="paragraph">
                  <wp:posOffset>1597660</wp:posOffset>
                </wp:positionV>
                <wp:extent cx="4306570" cy="1073150"/>
                <wp:effectExtent l="0" t="0" r="0" b="0"/>
                <wp:wrapTight wrapText="bothSides">
                  <wp:wrapPolygon edited="0">
                    <wp:start x="191" y="1150"/>
                    <wp:lineTo x="191" y="20322"/>
                    <wp:lineTo x="21307" y="20322"/>
                    <wp:lineTo x="21307" y="1150"/>
                    <wp:lineTo x="191" y="1150"/>
                  </wp:wrapPolygon>
                </wp:wrapTight>
                <wp:docPr id="12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6570" cy="107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3A5C" w:rsidRPr="002870C0" w:rsidRDefault="00AD3A5C">
                            <w:pPr>
                              <w:rPr>
                                <w:rFonts w:ascii="Arial" w:hAnsi="Arial"/>
                                <w:color w:val="E36C0A"/>
                                <w:sz w:val="20"/>
                                <w:szCs w:val="20"/>
                              </w:rPr>
                            </w:pPr>
                            <w:r w:rsidRPr="00877268">
                              <w:rPr>
                                <w:rFonts w:ascii="Arial" w:hAnsi="Arial"/>
                                <w:b/>
                                <w:color w:val="E36C0A"/>
                                <w:sz w:val="36"/>
                                <w:szCs w:val="36"/>
                              </w:rPr>
                              <w:t>HABILIDADES</w:t>
                            </w:r>
                            <w:r w:rsidR="002870C0">
                              <w:rPr>
                                <w:rFonts w:ascii="Arial" w:hAnsi="Arial"/>
                                <w:color w:val="000000"/>
                              </w:rPr>
                              <w:t xml:space="preserve"> </w:t>
                            </w:r>
                          </w:p>
                          <w:p w:rsidR="00D907C9" w:rsidRPr="00D907C9" w:rsidRDefault="00D907C9" w:rsidP="00D907C9">
                            <w:pPr>
                              <w:rPr>
                                <w:rFonts w:ascii="Arial" w:hAnsi="Arial"/>
                              </w:rPr>
                            </w:pPr>
                            <w:r w:rsidRPr="00D907C9">
                              <w:rPr>
                                <w:rFonts w:ascii="Arial" w:hAnsi="Arial"/>
                              </w:rPr>
                              <w:t>Experiencia en logística de manejo de grupos, enmarcado dentro del concepto de la inteligencia emocional</w:t>
                            </w:r>
                          </w:p>
                          <w:p w:rsidR="002870C0" w:rsidRDefault="00D907C9" w:rsidP="00D907C9">
                            <w:pPr>
                              <w:rPr>
                                <w:rFonts w:ascii="Arial" w:hAnsi="Arial"/>
                              </w:rPr>
                            </w:pPr>
                            <w:r w:rsidRPr="00D907C9">
                              <w:rPr>
                                <w:rFonts w:ascii="Arial" w:hAnsi="Arial"/>
                              </w:rPr>
                              <w:t>-</w:t>
                            </w:r>
                            <w:r w:rsidR="00F86223" w:rsidRPr="00D907C9"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  <w:r w:rsidRPr="00D907C9">
                              <w:rPr>
                                <w:rFonts w:ascii="Arial" w:hAnsi="Arial"/>
                              </w:rPr>
                              <w:t>Trabajo bajo presión, responsable y organizado</w:t>
                            </w:r>
                          </w:p>
                          <w:p w:rsidR="00AD3A5C" w:rsidRPr="00B476C7" w:rsidRDefault="00AD3A5C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72.05pt;margin-top:125.8pt;width:339.1pt;height:84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" filled="f" stroked="f">
                <v:textbox inset=",7.2pt,,7.2pt">
                  <w:txbxContent>
                    <w:p w:rsidR="00AD3A5C" w:rsidRPr="002870C0" w:rsidRDefault="00AD3A5C">
                      <w:pPr>
                        <w:rPr>
                          <w:rFonts w:ascii="Arial" w:hAnsi="Arial"/>
                          <w:color w:val="E36C0A"/>
                          <w:sz w:val="20"/>
                          <w:szCs w:val="20"/>
                        </w:rPr>
                      </w:pPr>
                      <w:r w:rsidRPr="00877268">
                        <w:rPr>
                          <w:rFonts w:ascii="Arial" w:hAnsi="Arial"/>
                          <w:b/>
                          <w:color w:val="E36C0A"/>
                          <w:sz w:val="36"/>
                          <w:szCs w:val="36"/>
                        </w:rPr>
                        <w:t>HABILIDADES</w:t>
                      </w:r>
                      <w:r w:rsidR="002870C0">
                        <w:rPr>
                          <w:rFonts w:ascii="Arial" w:hAnsi="Arial"/>
                          <w:color w:val="000000"/>
                        </w:rPr>
                        <w:t xml:space="preserve"> </w:t>
                      </w:r>
                    </w:p>
                    <w:p w:rsidR="00D907C9" w:rsidRPr="00D907C9" w:rsidRDefault="00D907C9" w:rsidP="00D907C9">
                      <w:pPr>
                        <w:rPr>
                          <w:rFonts w:ascii="Arial" w:hAnsi="Arial"/>
                        </w:rPr>
                      </w:pPr>
                      <w:r w:rsidRPr="00D907C9">
                        <w:rPr>
                          <w:rFonts w:ascii="Arial" w:hAnsi="Arial"/>
                        </w:rPr>
                        <w:t>Experiencia en logística de manejo de grupos, enmarcado dentro del concepto de la inteligencia emocional</w:t>
                      </w:r>
                    </w:p>
                    <w:p w:rsidR="002870C0" w:rsidRDefault="00D907C9" w:rsidP="00D907C9">
                      <w:pPr>
                        <w:rPr>
                          <w:rFonts w:ascii="Arial" w:hAnsi="Arial"/>
                        </w:rPr>
                      </w:pPr>
                      <w:r w:rsidRPr="00D907C9">
                        <w:rPr>
                          <w:rFonts w:ascii="Arial" w:hAnsi="Arial"/>
                        </w:rPr>
                        <w:t>-</w:t>
                      </w:r>
                      <w:r w:rsidR="00F86223" w:rsidRPr="00D907C9">
                        <w:rPr>
                          <w:rFonts w:ascii="Arial" w:hAnsi="Arial"/>
                        </w:rPr>
                        <w:t xml:space="preserve"> </w:t>
                      </w:r>
                      <w:r w:rsidRPr="00D907C9">
                        <w:rPr>
                          <w:rFonts w:ascii="Arial" w:hAnsi="Arial"/>
                        </w:rPr>
                        <w:t>Trabajo bajo presión, responsable y organizado</w:t>
                      </w:r>
                    </w:p>
                    <w:p w:rsidR="00AD3A5C" w:rsidRPr="00B476C7" w:rsidRDefault="00AD3A5C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B87655"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93C8BFB" wp14:editId="62D2ED7B">
                <wp:simplePos x="0" y="0"/>
                <wp:positionH relativeFrom="column">
                  <wp:posOffset>-238760</wp:posOffset>
                </wp:positionH>
                <wp:positionV relativeFrom="paragraph">
                  <wp:posOffset>-71755</wp:posOffset>
                </wp:positionV>
                <wp:extent cx="680720" cy="901065"/>
                <wp:effectExtent l="0" t="0" r="24130" b="13335"/>
                <wp:wrapThrough wrapText="bothSides">
                  <wp:wrapPolygon edited="0">
                    <wp:start x="0" y="0"/>
                    <wp:lineTo x="0" y="21463"/>
                    <wp:lineTo x="21761" y="21463"/>
                    <wp:lineTo x="21761" y="0"/>
                    <wp:lineTo x="0" y="0"/>
                  </wp:wrapPolygon>
                </wp:wrapThrough>
                <wp:docPr id="16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720" cy="90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5A5A5A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3000" dir="5400000" rotWithShape="0">
                                  <a:srgbClr val="808080">
                                    <a:alpha val="3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D3A5C" w:rsidRDefault="00B87655" w:rsidP="00AD3A5C">
                            <w:r>
                              <w:rPr>
                                <w:noProof/>
                                <w:lang w:val="es-PA" w:eastAsia="es-PA"/>
                              </w:rPr>
                              <w:drawing>
                                <wp:inline distT="0" distB="0" distL="0" distR="0" wp14:anchorId="01FE964D" wp14:editId="1ED8AAF7">
                                  <wp:extent cx="1006475" cy="755015"/>
                                  <wp:effectExtent l="0" t="0" r="3175" b="6985"/>
                                  <wp:docPr id="17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ra1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6475" cy="755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3" o:spid="_x0000_s1027" style="position:absolute;margin-left:-18.8pt;margin-top:-5.65pt;width:53.6pt;height:70.9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" strokecolor="#5a5a5a">
                <v:shadow opacity="22936f" origin=",.5" offset="0,.63889mm"/>
                <v:textbox>
                  <w:txbxContent>
                    <w:p w:rsidR="00AD3A5C" w:rsidRDefault="00B87655" w:rsidP="00AD3A5C">
                      <w:r>
                        <w:rPr>
                          <w:noProof/>
                          <w:lang w:val="es-PA" w:eastAsia="es-PA"/>
                        </w:rPr>
                        <w:drawing>
                          <wp:inline distT="0" distB="0" distL="0" distR="0" wp14:anchorId="01FE964D" wp14:editId="1ED8AAF7">
                            <wp:extent cx="1006475" cy="755015"/>
                            <wp:effectExtent l="0" t="0" r="3175" b="6985"/>
                            <wp:docPr id="17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ra1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06475" cy="755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B96F32"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7774219B" wp14:editId="3D3A283A">
                <wp:simplePos x="0" y="0"/>
                <wp:positionH relativeFrom="column">
                  <wp:posOffset>-1943735</wp:posOffset>
                </wp:positionH>
                <wp:positionV relativeFrom="paragraph">
                  <wp:posOffset>-2458085</wp:posOffset>
                </wp:positionV>
                <wp:extent cx="5715000" cy="1143000"/>
                <wp:effectExtent l="0" t="0" r="0" b="0"/>
                <wp:wrapNone/>
                <wp:docPr id="20" name="Cuadro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:rsidR="008530E3" w:rsidRDefault="00B96F32" w:rsidP="008530E3">
                            <w:r>
                              <w:rPr>
                                <w:noProof/>
                                <w:lang w:val="es-PA" w:eastAsia="es-PA"/>
                              </w:rPr>
                              <w:drawing>
                                <wp:inline distT="0" distB="0" distL="0" distR="0" wp14:anchorId="2F50E473" wp14:editId="4D58E220">
                                  <wp:extent cx="7355205" cy="1649730"/>
                                  <wp:effectExtent l="0" t="0" r="0" b="7620"/>
                                  <wp:docPr id="2" name="Imagen 2" descr="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55205" cy="1649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7" type="#_x0000_t202" style="position:absolute;margin-left:-153.05pt;margin-top:-193.55pt;width:450pt;height:90pt;z-index:-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" filled="f" stroked="f">
                <v:path arrowok="t"/>
                <v:textbox>
                  <w:txbxContent>
                    <w:p w:rsidR="008530E3" w:rsidRDefault="00B96F32" w:rsidP="008530E3">
                      <w:r>
                        <w:rPr>
                          <w:noProof/>
                          <w:lang w:val="es-PA" w:eastAsia="es-PA"/>
                        </w:rPr>
                        <w:drawing>
                          <wp:inline distT="0" distB="0" distL="0" distR="0">
                            <wp:extent cx="7355205" cy="1649730"/>
                            <wp:effectExtent l="0" t="0" r="0" b="7620"/>
                            <wp:docPr id="2" name="Imagen 2" descr="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55205" cy="1649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96F32"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B2608B7" wp14:editId="7D2957E7">
                <wp:simplePos x="0" y="0"/>
                <wp:positionH relativeFrom="column">
                  <wp:posOffset>-1143000</wp:posOffset>
                </wp:positionH>
                <wp:positionV relativeFrom="paragraph">
                  <wp:posOffset>-114300</wp:posOffset>
                </wp:positionV>
                <wp:extent cx="7424420" cy="1371600"/>
                <wp:effectExtent l="9525" t="9525" r="5080" b="9525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5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4420" cy="1371600"/>
                        </a:xfrm>
                        <a:prstGeom prst="rect">
                          <a:avLst/>
                        </a:prstGeom>
                        <a:solidFill>
                          <a:srgbClr val="5A5A5A"/>
                        </a:solidFill>
                        <a:ln w="9525">
                          <a:solidFill>
                            <a:srgbClr val="5A5A5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3FF" w:rsidRPr="0039050F" w:rsidRDefault="00C813FF" w:rsidP="00C813FF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39050F">
                              <w:rPr>
                                <w:color w:val="FFFFFF"/>
                              </w:rPr>
                              <w:t xml:space="preserve">                                                             </w:t>
                            </w:r>
                            <w:r w:rsidR="00C340AF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Ricardo Villarreal.</w:t>
                            </w:r>
                          </w:p>
                          <w:p w:rsidR="00C813FF" w:rsidRPr="0039050F" w:rsidRDefault="00C813FF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9050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                       Edad</w:t>
                            </w:r>
                            <w:r w:rsidR="003F1D5B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41</w:t>
                            </w:r>
                            <w:r w:rsidR="00C340A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años</w:t>
                            </w:r>
                          </w:p>
                          <w:p w:rsidR="00C813FF" w:rsidRPr="0039050F" w:rsidRDefault="00C813FF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9050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              </w:t>
                            </w:r>
                            <w:r w:rsidR="00C340A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Dirección, Las </w:t>
                            </w:r>
                            <w:r w:rsidR="007B57E6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Acacias</w:t>
                            </w:r>
                            <w:r w:rsidR="00C340A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Juan </w:t>
                            </w:r>
                            <w:r w:rsidR="007B57E6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Díaz</w:t>
                            </w:r>
                            <w:r w:rsidRPr="0039050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:rsidR="00C813FF" w:rsidRPr="0039050F" w:rsidRDefault="00C813FF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9050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</w:t>
                            </w:r>
                            <w:r w:rsidR="00C340A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PH Cantabria II</w:t>
                            </w:r>
                          </w:p>
                          <w:p w:rsidR="00C813FF" w:rsidRPr="0039050F" w:rsidRDefault="00C813FF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9050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       </w:t>
                            </w:r>
                            <w:r w:rsidR="00C340A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9D427A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Tel: 66889638   8310855</w:t>
                            </w:r>
                            <w:r w:rsidRPr="0039050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</w:t>
                            </w:r>
                            <w:r w:rsidR="00C340A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</w:p>
                          <w:p w:rsidR="00EE7BE4" w:rsidRDefault="00C813FF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9050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                     </w:t>
                            </w:r>
                            <w:r w:rsidR="00C340A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E-mail rica9567@yahoo</w:t>
                            </w:r>
                            <w:r w:rsidRPr="0039050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:rsidR="00C813FF" w:rsidRPr="0039050F" w:rsidRDefault="00C813FF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9050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</w:t>
                            </w:r>
                            <w:r w:rsidR="00C340AF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813FF" w:rsidRPr="0039050F" w:rsidRDefault="00C813FF" w:rsidP="00C813FF">
                            <w:pPr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" o:spid="_x0000_s1029" style="position:absolute;margin-left:-90pt;margin-top:-9pt;width:584.6pt;height:10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" fillcolor="#5a5a5a" strokecolor="#5a5a5a">
                <v:textbox>
                  <w:txbxContent>
                    <w:p w:rsidR="00C813FF" w:rsidRPr="0039050F" w:rsidRDefault="00C813FF" w:rsidP="00C813FF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39050F">
                        <w:rPr>
                          <w:color w:val="FFFFFF"/>
                        </w:rPr>
                        <w:t xml:space="preserve">                                                             </w:t>
                      </w:r>
                      <w:r w:rsidR="00C340AF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Ricardo Villarreal.</w:t>
                      </w:r>
                    </w:p>
                    <w:p w:rsidR="00C813FF" w:rsidRPr="0039050F" w:rsidRDefault="00C813FF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9050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                Edad</w:t>
                      </w:r>
                      <w:r w:rsidR="003F1D5B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r w:rsidR="003F1D5B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4</w:t>
                      </w:r>
                      <w:bookmarkStart w:id="1" w:name="_GoBack"/>
                      <w:bookmarkEnd w:id="1"/>
                      <w:r w:rsidR="003F1D5B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1</w:t>
                      </w:r>
                      <w:r w:rsidR="00C340A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años</w:t>
                      </w:r>
                    </w:p>
                    <w:p w:rsidR="00C813FF" w:rsidRPr="0039050F" w:rsidRDefault="00C813FF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9050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       </w:t>
                      </w:r>
                      <w:r w:rsidR="00C340A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Dirección, Las </w:t>
                      </w:r>
                      <w:r w:rsidR="007B57E6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Acacias</w:t>
                      </w:r>
                      <w:r w:rsidR="00C340A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Juan </w:t>
                      </w:r>
                      <w:r w:rsidR="007B57E6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Díaz</w:t>
                      </w:r>
                      <w:r w:rsidRPr="0039050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:rsidR="00C813FF" w:rsidRPr="0039050F" w:rsidRDefault="00C813FF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9050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</w:t>
                      </w:r>
                      <w:r w:rsidR="00C340A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PH Cantabria II</w:t>
                      </w:r>
                    </w:p>
                    <w:p w:rsidR="00C813FF" w:rsidRPr="0039050F" w:rsidRDefault="00C813FF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9050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</w:t>
                      </w:r>
                      <w:r w:rsidR="00C340A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</w:t>
                      </w:r>
                      <w:r w:rsidR="009D427A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Tel: 66889638   8310855</w:t>
                      </w:r>
                      <w:r w:rsidRPr="0039050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</w:t>
                      </w:r>
                      <w:r w:rsidR="00C340A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</w:t>
                      </w:r>
                    </w:p>
                    <w:p w:rsidR="00EE7BE4" w:rsidRDefault="00C813FF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9050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              </w:t>
                      </w:r>
                      <w:r w:rsidR="00C340A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E-mail rica9567@yahoo</w:t>
                      </w:r>
                      <w:r w:rsidRPr="0039050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.com</w:t>
                      </w:r>
                    </w:p>
                    <w:p w:rsidR="00C813FF" w:rsidRPr="0039050F" w:rsidRDefault="00C813FF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9050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</w:t>
                      </w:r>
                      <w:r w:rsidR="00C340AF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</w:p>
                    <w:p w:rsidR="00C813FF" w:rsidRPr="0039050F" w:rsidRDefault="00C813FF" w:rsidP="00C813FF">
                      <w:pPr>
                        <w:rPr>
                          <w:color w:val="FFFFFF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B96F32"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61E29B0" wp14:editId="3E3206A6">
                <wp:simplePos x="0" y="0"/>
                <wp:positionH relativeFrom="column">
                  <wp:posOffset>3771900</wp:posOffset>
                </wp:positionH>
                <wp:positionV relativeFrom="paragraph">
                  <wp:posOffset>2057400</wp:posOffset>
                </wp:positionV>
                <wp:extent cx="2628900" cy="1371600"/>
                <wp:effectExtent l="0" t="0" r="0" b="0"/>
                <wp:wrapThrough wrapText="bothSides">
                  <wp:wrapPolygon edited="0">
                    <wp:start x="313" y="900"/>
                    <wp:lineTo x="313" y="20700"/>
                    <wp:lineTo x="21130" y="20700"/>
                    <wp:lineTo x="21130" y="900"/>
                    <wp:lineTo x="313" y="900"/>
                  </wp:wrapPolygon>
                </wp:wrapThrough>
                <wp:docPr id="14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D3A5C" w:rsidRPr="00B476C7" w:rsidRDefault="00AD3A5C" w:rsidP="004F25B4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" o:spid="_x0000_s1030" type="#_x0000_t202" style="position:absolute;margin-left:297pt;margin-top:162pt;width:207pt;height:10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" filled="f" stroked="f">
                <v:shadow color="black" opacity="49150f" offset=".74833mm,.74833mm"/>
                <v:textbox inset=",7.2pt,,7.2pt">
                  <w:txbxContent>
                    <w:p w:rsidR="00AD3A5C" w:rsidRPr="00B476C7" w:rsidRDefault="00AD3A5C" w:rsidP="004F25B4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A70072" w:rsidRPr="00A70072" w:rsidRDefault="00A70072" w:rsidP="00A70072"/>
    <w:p w:rsidR="00A70072" w:rsidRPr="00A70072" w:rsidRDefault="00D907C9" w:rsidP="00A70072">
      <w:r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BB7A108" wp14:editId="2EA9991B">
                <wp:simplePos x="0" y="0"/>
                <wp:positionH relativeFrom="column">
                  <wp:posOffset>2407920</wp:posOffset>
                </wp:positionH>
                <wp:positionV relativeFrom="paragraph">
                  <wp:posOffset>101600</wp:posOffset>
                </wp:positionV>
                <wp:extent cx="2286000" cy="1485900"/>
                <wp:effectExtent l="0" t="0" r="0" b="0"/>
                <wp:wrapThrough wrapText="bothSides">
                  <wp:wrapPolygon edited="0">
                    <wp:start x="360" y="831"/>
                    <wp:lineTo x="360" y="20769"/>
                    <wp:lineTo x="21060" y="20769"/>
                    <wp:lineTo x="21060" y="831"/>
                    <wp:lineTo x="360" y="831"/>
                  </wp:wrapPolygon>
                </wp:wrapThrough>
                <wp:docPr id="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07C9" w:rsidRPr="00D907C9" w:rsidRDefault="00D907C9">
                            <w:pPr>
                              <w:rPr>
                                <w:lang w:val="es-PA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6" o:spid="_x0000_s1031" type="#_x0000_t202" style="position:absolute;margin-left:189.6pt;margin-top:8pt;width:180pt;height:11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" filled="f" stroked="f">
                <v:textbox inset=",7.2pt,,7.2pt">
                  <w:txbxContent>
                    <w:p w:rsidR="00D907C9" w:rsidRPr="00D907C9" w:rsidRDefault="00D907C9">
                      <w:pPr>
                        <w:rPr>
                          <w:lang w:val="es-PA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B96F32"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CE643D" wp14:editId="67E87404">
                <wp:simplePos x="0" y="0"/>
                <wp:positionH relativeFrom="column">
                  <wp:posOffset>-2348865</wp:posOffset>
                </wp:positionH>
                <wp:positionV relativeFrom="paragraph">
                  <wp:posOffset>156210</wp:posOffset>
                </wp:positionV>
                <wp:extent cx="7200900" cy="0"/>
                <wp:effectExtent l="13335" t="13335" r="5715" b="5715"/>
                <wp:wrapNone/>
                <wp:docPr id="11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4.95pt,12.3pt" to="382.0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qh6AEAAM4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" stroked="f"/>
            </w:pict>
          </mc:Fallback>
        </mc:AlternateContent>
      </w:r>
    </w:p>
    <w:p w:rsidR="00A70072" w:rsidRPr="00A70072" w:rsidRDefault="00A70072" w:rsidP="00A70072"/>
    <w:p w:rsidR="00A70072" w:rsidRPr="00A70072" w:rsidRDefault="00A70072" w:rsidP="00A70072"/>
    <w:p w:rsidR="00A70072" w:rsidRPr="00A70072" w:rsidRDefault="0049222C" w:rsidP="00A70072">
      <w:r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51CED4A5" wp14:editId="06C09F0D">
                <wp:simplePos x="0" y="0"/>
                <wp:positionH relativeFrom="column">
                  <wp:posOffset>-3840480</wp:posOffset>
                </wp:positionH>
                <wp:positionV relativeFrom="paragraph">
                  <wp:posOffset>2899410</wp:posOffset>
                </wp:positionV>
                <wp:extent cx="6393180" cy="4293235"/>
                <wp:effectExtent l="0" t="0" r="0" b="0"/>
                <wp:wrapTight wrapText="bothSides">
                  <wp:wrapPolygon edited="0">
                    <wp:start x="129" y="0"/>
                    <wp:lineTo x="129" y="21469"/>
                    <wp:lineTo x="21368" y="21469"/>
                    <wp:lineTo x="21368" y="0"/>
                    <wp:lineTo x="129" y="0"/>
                  </wp:wrapPolygon>
                </wp:wrapTight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93180" cy="429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:rsidR="00AD3A5C" w:rsidRPr="00877268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E36C0A"/>
                                <w:sz w:val="36"/>
                                <w:szCs w:val="36"/>
                              </w:rPr>
                            </w:pPr>
                            <w:r w:rsidRPr="00877268">
                              <w:rPr>
                                <w:rFonts w:ascii="Arial" w:hAnsi="Arial"/>
                                <w:b/>
                                <w:color w:val="E36C0A"/>
                                <w:sz w:val="36"/>
                                <w:szCs w:val="36"/>
                              </w:rPr>
                              <w:t>EXPERIENCIA LABORAL</w:t>
                            </w:r>
                          </w:p>
                          <w:p w:rsidR="00A01F32" w:rsidRPr="00A01F32" w:rsidRDefault="00A01F32" w:rsidP="004F25B4">
                            <w:pP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:rsidR="00A01F32" w:rsidRDefault="00AD3A5C" w:rsidP="00CA5108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  </w:t>
                            </w:r>
                            <w:r w:rsidR="00A01F32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A01F32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="00A01F32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="00A01F32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="00A01F32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="00A01F32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="00A01F32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222D68" w:rsidRDefault="00222D68" w:rsidP="00CA5108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222D68" w:rsidRDefault="00222D68" w:rsidP="00CA5108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CA5108" w:rsidRPr="00A01F32" w:rsidRDefault="0049222C" w:rsidP="00CA5108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Escuela Artes y Oficios </w:t>
                            </w:r>
                          </w:p>
                          <w:p w:rsidR="004F6E72" w:rsidRDefault="004F6E72" w:rsidP="00CA5108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F6E72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Control de la disciplina y Vigilancia de los estudiantes (Colegio Artes y Oficios)</w:t>
                            </w:r>
                          </w:p>
                          <w:p w:rsidR="004F6E72" w:rsidRDefault="004F6E72" w:rsidP="00CA5108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4F6E72" w:rsidRDefault="004F6E72" w:rsidP="00CA5108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F86223" w:rsidRPr="00BD483A" w:rsidRDefault="00BD483A" w:rsidP="00BD483A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BD483A">
                              <w:rPr>
                                <w:rFonts w:ascii="Arial" w:hAnsi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Supervisor del Tribunal Electoral</w:t>
                            </w:r>
                          </w:p>
                          <w:p w:rsidR="00F86223" w:rsidRPr="00BD483A" w:rsidRDefault="00F86223" w:rsidP="00CA5108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4F6E72" w:rsidRDefault="00A01F32" w:rsidP="00CA5108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F6E72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Logística</w:t>
                            </w:r>
                            <w:r w:rsidR="004F6E72" w:rsidRPr="004F6E72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de manejo de grupos en el Campo de Trabajo</w:t>
                            </w:r>
                          </w:p>
                          <w:p w:rsidR="004F6E72" w:rsidRDefault="004F6E72" w:rsidP="00CA5108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4F6E72" w:rsidRPr="00F86223" w:rsidRDefault="00F86223" w:rsidP="00BD483A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Supervisor  Turístico</w:t>
                            </w:r>
                          </w:p>
                          <w:p w:rsidR="004F6E72" w:rsidRDefault="004F6E72" w:rsidP="00CA5108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CE741E" w:rsidRDefault="00CE741E" w:rsidP="00CA5108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CE741E" w:rsidRDefault="00CE741E" w:rsidP="00CA5108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E741E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Encargado de la logística y organización de los diferentes grupos de turistas y nacionales en diferentes actividades de orden recreacional</w:t>
                            </w:r>
                            <w:r w:rsidR="00A01F32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y empresal</w:t>
                            </w:r>
                          </w:p>
                          <w:p w:rsidR="0049222C" w:rsidRDefault="0049222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8E4338" w:rsidRDefault="008E4338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Traslado de Ejecutivos</w:t>
                            </w:r>
                          </w:p>
                          <w:p w:rsidR="008E4338" w:rsidRDefault="008E4338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Traslado de Empleados</w:t>
                            </w:r>
                          </w:p>
                          <w:p w:rsidR="00C576BB" w:rsidRDefault="00C576BB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Traslado de </w:t>
                            </w:r>
                            <w:r w:rsidR="00B77A8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Diplomáticos</w:t>
                            </w:r>
                          </w:p>
                          <w:p w:rsidR="00B77A8A" w:rsidRDefault="00B77A8A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B77A8A" w:rsidRDefault="00B77A8A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Amplio conocimiento de los diferentes puntos de la ciudad de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Pana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má</w:t>
                            </w:r>
                          </w:p>
                          <w:p w:rsidR="00B77A8A" w:rsidRPr="00B77A8A" w:rsidRDefault="00B77A8A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MAS DE 100 TRASLADO  EN LA PLATAFORMA DE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UBER</w:t>
                            </w:r>
                          </w:p>
                          <w:p w:rsidR="00B77A8A" w:rsidRDefault="00B77A8A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8E4338" w:rsidRDefault="008E4338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8E4338" w:rsidRDefault="008E4338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8E4338" w:rsidRDefault="008E4338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4F6E72" w:rsidRDefault="004F6E72" w:rsidP="004F6E72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49222C" w:rsidRDefault="0049222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49222C" w:rsidRPr="00E02E0A" w:rsidRDefault="0049222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32" type="#_x0000_t202" style="position:absolute;margin-left:-302.4pt;margin-top:228.3pt;width:503.4pt;height:338.05pt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" filled="f" stroked="f">
                <v:path arrowok="t"/>
                <v:textbox>
                  <w:txbxContent>
                    <w:p w:rsidR="00AD3A5C" w:rsidRPr="00877268" w:rsidRDefault="00AD3A5C" w:rsidP="004F25B4">
                      <w:pPr>
                        <w:rPr>
                          <w:rFonts w:ascii="Arial" w:hAnsi="Arial"/>
                          <w:b/>
                          <w:color w:val="E36C0A"/>
                          <w:sz w:val="36"/>
                          <w:szCs w:val="36"/>
                        </w:rPr>
                      </w:pPr>
                      <w:r w:rsidRPr="00877268">
                        <w:rPr>
                          <w:rFonts w:ascii="Arial" w:hAnsi="Arial"/>
                          <w:b/>
                          <w:color w:val="E36C0A"/>
                          <w:sz w:val="36"/>
                          <w:szCs w:val="36"/>
                        </w:rPr>
                        <w:t>EXPERIENCIA LABORAL</w:t>
                      </w:r>
                    </w:p>
                    <w:p w:rsidR="00A01F32" w:rsidRPr="00A01F32" w:rsidRDefault="00A01F32" w:rsidP="004F25B4">
                      <w:pP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</w:pPr>
                    </w:p>
                    <w:p w:rsidR="00A01F32" w:rsidRDefault="00AD3A5C" w:rsidP="00CA5108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 w:rsidRPr="00E02E0A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                 </w:t>
                      </w:r>
                      <w:r w:rsidR="00A01F32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 w:rsidR="00A01F32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ab/>
                      </w:r>
                      <w:r w:rsidR="00A01F32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ab/>
                      </w:r>
                      <w:r w:rsidR="00A01F32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ab/>
                      </w:r>
                      <w:r w:rsidR="00A01F32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ab/>
                      </w:r>
                      <w:r w:rsidR="00A01F32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ab/>
                      </w:r>
                      <w:r w:rsidR="00A01F32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:rsidR="00222D68" w:rsidRDefault="00222D68" w:rsidP="00CA5108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222D68" w:rsidRDefault="00222D68" w:rsidP="00CA5108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CA5108" w:rsidRPr="00A01F32" w:rsidRDefault="0049222C" w:rsidP="00CA5108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Escuela Artes y Oficios </w:t>
                      </w:r>
                    </w:p>
                    <w:p w:rsidR="004F6E72" w:rsidRDefault="004F6E72" w:rsidP="00CA5108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4F6E72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>Control de la disciplina y Vigilancia de los estudiantes (Colegio Artes y Oficios)</w:t>
                      </w:r>
                    </w:p>
                    <w:p w:rsidR="004F6E72" w:rsidRDefault="004F6E72" w:rsidP="00CA5108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4F6E72" w:rsidRDefault="004F6E72" w:rsidP="00CA5108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F86223" w:rsidRPr="00BD483A" w:rsidRDefault="00BD483A" w:rsidP="00BD483A">
                      <w:pPr>
                        <w:jc w:val="center"/>
                        <w:rPr>
                          <w:rFonts w:ascii="Arial" w:hAnsi="Arial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BD483A">
                        <w:rPr>
                          <w:rFonts w:ascii="Arial" w:hAnsi="Arial"/>
                          <w:b/>
                          <w:color w:val="000000"/>
                          <w:sz w:val="28"/>
                          <w:szCs w:val="28"/>
                        </w:rPr>
                        <w:t>Supervisor del Tribunal Electoral</w:t>
                      </w:r>
                    </w:p>
                    <w:p w:rsidR="00F86223" w:rsidRPr="00BD483A" w:rsidRDefault="00F86223" w:rsidP="00CA5108">
                      <w:pPr>
                        <w:rPr>
                          <w:rFonts w:ascii="Arial" w:hAnsi="Arial"/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4F6E72" w:rsidRDefault="00A01F32" w:rsidP="00CA5108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4F6E72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>Logística</w:t>
                      </w:r>
                      <w:r w:rsidR="004F6E72" w:rsidRPr="004F6E72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de manejo de grupos en el Campo de Trabajo</w:t>
                      </w:r>
                    </w:p>
                    <w:p w:rsidR="004F6E72" w:rsidRDefault="004F6E72" w:rsidP="00CA5108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4F6E72" w:rsidRPr="00F86223" w:rsidRDefault="00F86223" w:rsidP="00BD483A">
                      <w:pPr>
                        <w:jc w:val="center"/>
                        <w:rPr>
                          <w:rFonts w:ascii="Arial" w:hAnsi="Arial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8"/>
                          <w:szCs w:val="28"/>
                        </w:rPr>
                        <w:t>Supervisor  Turístico</w:t>
                      </w:r>
                    </w:p>
                    <w:p w:rsidR="004F6E72" w:rsidRDefault="004F6E72" w:rsidP="00CA5108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CE741E" w:rsidRDefault="00CE741E" w:rsidP="00CA5108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CE741E" w:rsidRDefault="00CE741E" w:rsidP="00CA5108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CE741E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>Encargado de la logística y organización de los diferentes grupos de turistas y nacionales en diferentes actividades de orden recreacional</w:t>
                      </w:r>
                      <w:r w:rsidR="00A01F32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y empresal</w:t>
                      </w:r>
                    </w:p>
                    <w:p w:rsidR="0049222C" w:rsidRDefault="0049222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8E4338" w:rsidRDefault="008E4338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>Traslado de Ejecutivos</w:t>
                      </w:r>
                    </w:p>
                    <w:p w:rsidR="008E4338" w:rsidRDefault="008E4338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>Traslado de Empleados</w:t>
                      </w:r>
                    </w:p>
                    <w:p w:rsidR="00C576BB" w:rsidRDefault="00C576BB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Traslado de </w:t>
                      </w:r>
                      <w:r w:rsidR="00B77A8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>Diplomáticos</w:t>
                      </w:r>
                    </w:p>
                    <w:p w:rsidR="00B77A8A" w:rsidRDefault="00B77A8A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B77A8A" w:rsidRDefault="00B77A8A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Amplio conocimiento de los diferentes puntos de la ciudad de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>Pana</w:t>
                      </w:r>
                      <w:bookmarkStart w:id="1" w:name="_GoBack"/>
                      <w:bookmarkEnd w:id="1"/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>má</w:t>
                      </w:r>
                    </w:p>
                    <w:p w:rsidR="00B77A8A" w:rsidRPr="00B77A8A" w:rsidRDefault="00B77A8A" w:rsidP="004F25B4">
                      <w:pPr>
                        <w:rPr>
                          <w:rFonts w:ascii="Arial" w:hAnsi="Arial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MAS DE 100 TRASLADO  EN LA PLATAFORMA DE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8"/>
                          <w:szCs w:val="28"/>
                        </w:rPr>
                        <w:t>UBER</w:t>
                      </w:r>
                    </w:p>
                    <w:p w:rsidR="00B77A8A" w:rsidRDefault="00B77A8A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8E4338" w:rsidRDefault="008E4338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8E4338" w:rsidRDefault="008E4338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8E4338" w:rsidRDefault="008E4338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4F6E72" w:rsidRDefault="004F6E72" w:rsidP="004F6E72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49222C" w:rsidRDefault="0049222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49222C" w:rsidRPr="00E02E0A" w:rsidRDefault="0049222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B96F32"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A278C9" wp14:editId="4200804D">
                <wp:simplePos x="0" y="0"/>
                <wp:positionH relativeFrom="column">
                  <wp:posOffset>-2348865</wp:posOffset>
                </wp:positionH>
                <wp:positionV relativeFrom="paragraph">
                  <wp:posOffset>3392170</wp:posOffset>
                </wp:positionV>
                <wp:extent cx="7200900" cy="0"/>
                <wp:effectExtent l="13335" t="10795" r="5715" b="8255"/>
                <wp:wrapNone/>
                <wp:docPr id="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2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4.95pt,267.1pt" to="382.05pt,2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GnB6AEAAM4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" stroked="f"/>
            </w:pict>
          </mc:Fallback>
        </mc:AlternateContent>
      </w:r>
      <w:r w:rsidR="00B96F32"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846D62D" wp14:editId="40934BC6">
                <wp:simplePos x="0" y="0"/>
                <wp:positionH relativeFrom="column">
                  <wp:posOffset>-2348865</wp:posOffset>
                </wp:positionH>
                <wp:positionV relativeFrom="paragraph">
                  <wp:posOffset>904240</wp:posOffset>
                </wp:positionV>
                <wp:extent cx="7200900" cy="2171700"/>
                <wp:effectExtent l="0" t="0" r="0" b="0"/>
                <wp:wrapSquare wrapText="bothSides"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:rsidR="00AD3A5C" w:rsidRPr="00877268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E36C0A"/>
                                <w:sz w:val="20"/>
                                <w:szCs w:val="20"/>
                              </w:rPr>
                            </w:pPr>
                            <w:r w:rsidRPr="00877268">
                              <w:rPr>
                                <w:rFonts w:ascii="Arial" w:hAnsi="Arial"/>
                                <w:b/>
                                <w:color w:val="E36C0A"/>
                                <w:sz w:val="36"/>
                                <w:szCs w:val="36"/>
                              </w:rPr>
                              <w:t>ESTUDIOS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Año    </w:t>
                            </w:r>
                            <w:r w:rsidRPr="00E02E0A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</w:t>
                            </w:r>
                            <w:r w:rsidR="008F7B75">
                              <w:rPr>
                                <w:rFonts w:ascii="Arial" w:hAnsi="Arial"/>
                                <w:color w:val="000000"/>
                              </w:rPr>
                              <w:t>Psicología cuatro años</w:t>
                            </w:r>
                          </w:p>
                          <w:p w:rsidR="008F7B75" w:rsidRDefault="00AD3A5C" w:rsidP="004F25B4">
                            <w:pP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Ciudad-País         </w:t>
                            </w:r>
                            <w:r w:rsidRPr="00E02E0A"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Universidad </w:t>
                            </w:r>
                            <w:r w:rsidR="008F7B75"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de Panamá</w:t>
                            </w:r>
                          </w:p>
                          <w:p w:rsidR="00AD3A5C" w:rsidRPr="00E02E0A" w:rsidRDefault="00684FCC" w:rsidP="004F25B4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D3A5C"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Año    </w:t>
                            </w:r>
                            <w:r w:rsidR="00AD3A5C" w:rsidRPr="00E02E0A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</w:t>
                            </w:r>
                            <w:r w:rsidR="00943D83">
                              <w:rPr>
                                <w:rFonts w:ascii="Arial" w:hAnsi="Arial"/>
                                <w:color w:val="000000"/>
                              </w:rPr>
                              <w:t>Sociología</w:t>
                            </w:r>
                            <w:r w:rsidR="008F7B75">
                              <w:rPr>
                                <w:rFonts w:ascii="Arial" w:hAnsi="Arial"/>
                                <w:color w:val="000000"/>
                              </w:rPr>
                              <w:t xml:space="preserve"> 3 años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Ciudad-País         </w:t>
                            </w:r>
                            <w:r w:rsidRPr="00E02E0A"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Universidad </w:t>
                            </w:r>
                            <w:r w:rsidR="008F7B75"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de Panamá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Año    </w:t>
                            </w:r>
                            <w:r w:rsidRPr="00E02E0A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</w:t>
                            </w:r>
                            <w:r w:rsidR="008F7B75">
                              <w:rPr>
                                <w:rFonts w:ascii="Arial" w:hAnsi="Arial"/>
                                <w:color w:val="000000"/>
                              </w:rPr>
                              <w:t>Diplomado en Turismo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Ciudad-País         </w:t>
                            </w:r>
                            <w:r w:rsidRPr="00E02E0A"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Universidad </w:t>
                            </w:r>
                            <w:r w:rsidR="008F7B75"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de Panamá</w:t>
                            </w:r>
                          </w:p>
                          <w:p w:rsidR="00AD3A5C" w:rsidRPr="00E02E0A" w:rsidRDefault="00AD3A5C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33" type="#_x0000_t202" style="position:absolute;margin-left:-184.95pt;margin-top:71.2pt;width:567pt;height:17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" filled="f" stroked="f">
                <v:path arrowok="t"/>
                <v:textbox>
                  <w:txbxContent>
                    <w:p w:rsidR="00AD3A5C" w:rsidRPr="00877268" w:rsidRDefault="00AD3A5C" w:rsidP="004F25B4">
                      <w:pPr>
                        <w:rPr>
                          <w:rFonts w:ascii="Arial" w:hAnsi="Arial"/>
                          <w:b/>
                          <w:color w:val="E36C0A"/>
                          <w:sz w:val="20"/>
                          <w:szCs w:val="20"/>
                        </w:rPr>
                      </w:pPr>
                      <w:r w:rsidRPr="00877268">
                        <w:rPr>
                          <w:rFonts w:ascii="Arial" w:hAnsi="Arial"/>
                          <w:b/>
                          <w:color w:val="E36C0A"/>
                          <w:sz w:val="36"/>
                          <w:szCs w:val="36"/>
                        </w:rPr>
                        <w:t>ESTUDIOS</w:t>
                      </w: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Año    </w:t>
                      </w:r>
                      <w:r w:rsidRPr="00E02E0A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</w:t>
                      </w:r>
                      <w:r w:rsidR="008F7B75">
                        <w:rPr>
                          <w:rFonts w:ascii="Arial" w:hAnsi="Arial"/>
                          <w:color w:val="000000"/>
                        </w:rPr>
                        <w:t>Psicología cuatro años</w:t>
                      </w:r>
                    </w:p>
                    <w:p w:rsidR="008F7B75" w:rsidRDefault="00AD3A5C" w:rsidP="004F25B4">
                      <w:pP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Ciudad-País         </w:t>
                      </w:r>
                      <w:r w:rsidRPr="00E02E0A"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  <w:t xml:space="preserve">Universidad </w:t>
                      </w:r>
                      <w:r w:rsidR="008F7B75"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  <w:t>de Panamá</w:t>
                      </w:r>
                    </w:p>
                    <w:p w:rsidR="00AD3A5C" w:rsidRPr="00E02E0A" w:rsidRDefault="00684FCC" w:rsidP="004F25B4">
                      <w:pPr>
                        <w:rPr>
                          <w:rFonts w:ascii="Arial" w:hAnsi="Arial"/>
                          <w:color w:val="00000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AD3A5C"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Año    </w:t>
                      </w:r>
                      <w:r w:rsidR="00AD3A5C" w:rsidRPr="00E02E0A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</w:t>
                      </w:r>
                      <w:r w:rsidR="00943D83">
                        <w:rPr>
                          <w:rFonts w:ascii="Arial" w:hAnsi="Arial"/>
                          <w:color w:val="000000"/>
                        </w:rPr>
                        <w:t>Sociología</w:t>
                      </w:r>
                      <w:r w:rsidR="008F7B75">
                        <w:rPr>
                          <w:rFonts w:ascii="Arial" w:hAnsi="Arial"/>
                          <w:color w:val="000000"/>
                        </w:rPr>
                        <w:t xml:space="preserve"> 3 años</w:t>
                      </w:r>
                    </w:p>
                    <w:p w:rsidR="00AD3A5C" w:rsidRPr="00E02E0A" w:rsidRDefault="00AD3A5C" w:rsidP="004F25B4">
                      <w:pPr>
                        <w:rPr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Ciudad-País         </w:t>
                      </w:r>
                      <w:r w:rsidRPr="00E02E0A"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  <w:t xml:space="preserve">Universidad </w:t>
                      </w:r>
                      <w:r w:rsidR="008F7B75"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  <w:t>de Panamá</w:t>
                      </w: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color w:val="000000"/>
                        </w:rPr>
                      </w:pPr>
                      <w:r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Año    </w:t>
                      </w:r>
                      <w:r w:rsidRPr="00E02E0A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</w:t>
                      </w:r>
                      <w:r w:rsidR="008F7B75">
                        <w:rPr>
                          <w:rFonts w:ascii="Arial" w:hAnsi="Arial"/>
                          <w:color w:val="000000"/>
                        </w:rPr>
                        <w:t>Diplomado en Turismo</w:t>
                      </w: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Ciudad-País         </w:t>
                      </w:r>
                      <w:r w:rsidRPr="00E02E0A"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  <w:t xml:space="preserve">Universidad </w:t>
                      </w:r>
                      <w:r w:rsidR="008F7B75"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  <w:t xml:space="preserve"> de Panamá</w:t>
                      </w:r>
                    </w:p>
                    <w:p w:rsidR="00AD3A5C" w:rsidRPr="00E02E0A" w:rsidRDefault="00AD3A5C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96F32"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DCEB315" wp14:editId="2DB929C3">
                <wp:simplePos x="0" y="0"/>
                <wp:positionH relativeFrom="column">
                  <wp:posOffset>-2348865</wp:posOffset>
                </wp:positionH>
                <wp:positionV relativeFrom="paragraph">
                  <wp:posOffset>1247140</wp:posOffset>
                </wp:positionV>
                <wp:extent cx="7200900" cy="0"/>
                <wp:effectExtent l="13335" t="8890" r="5715" b="10160"/>
                <wp:wrapNone/>
                <wp:docPr id="5" name="Conector rec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4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4.95pt,98.2pt" to="382.05pt,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" stroked="f"/>
            </w:pict>
          </mc:Fallback>
        </mc:AlternateContent>
      </w:r>
      <w:r w:rsidR="00B96F32"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9CF0689" wp14:editId="763AA1D0">
                <wp:simplePos x="0" y="0"/>
                <wp:positionH relativeFrom="column">
                  <wp:posOffset>-177165</wp:posOffset>
                </wp:positionH>
                <wp:positionV relativeFrom="paragraph">
                  <wp:posOffset>3533140</wp:posOffset>
                </wp:positionV>
                <wp:extent cx="5143500" cy="3886200"/>
                <wp:effectExtent l="0" t="0" r="0" b="0"/>
                <wp:wrapSquare wrapText="bothSides"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43500" cy="388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:rsidR="00AD3A5C" w:rsidRPr="00E02E0A" w:rsidRDefault="00943D83" w:rsidP="004F25B4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>Ministerio de Educación (5 años)</w:t>
                            </w:r>
                          </w:p>
                          <w:p w:rsidR="000A3729" w:rsidRPr="00684FCC" w:rsidRDefault="000A3729" w:rsidP="004F25B4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  <w:r w:rsidRPr="00684FCC">
                              <w:rPr>
                                <w:rFonts w:ascii="Arial" w:hAnsi="Arial"/>
                                <w:color w:val="000000"/>
                              </w:rPr>
                              <w:t>Cargo</w:t>
                            </w:r>
                            <w:r w:rsidR="00684FCC" w:rsidRPr="00684FCC">
                              <w:rPr>
                                <w:rFonts w:ascii="Arial" w:hAnsi="Arial"/>
                                <w:color w:val="000000"/>
                              </w:rPr>
                              <w:t>: Inspector</w:t>
                            </w:r>
                            <w:r w:rsidRPr="00684FCC">
                              <w:rPr>
                                <w:rFonts w:ascii="Arial" w:hAnsi="Arial"/>
                                <w:color w:val="000000"/>
                              </w:rPr>
                              <w:t xml:space="preserve"> Docente</w:t>
                            </w:r>
                          </w:p>
                          <w:p w:rsidR="00415566" w:rsidRDefault="00415566" w:rsidP="004F25B4">
                            <w:pPr>
                              <w:rPr>
                                <w:rFonts w:ascii="Arial" w:hAnsi="Arial"/>
                                <w:color w:val="000000"/>
                                <w:u w:val="single"/>
                              </w:rPr>
                            </w:pPr>
                          </w:p>
                          <w:p w:rsidR="00415566" w:rsidRDefault="00415566" w:rsidP="004F25B4">
                            <w:pPr>
                              <w:rPr>
                                <w:color w:val="000000"/>
                              </w:rPr>
                            </w:pPr>
                          </w:p>
                          <w:p w:rsidR="00415566" w:rsidRDefault="00415566" w:rsidP="004F25B4">
                            <w:pPr>
                              <w:rPr>
                                <w:color w:val="000000"/>
                              </w:rPr>
                            </w:pPr>
                          </w:p>
                          <w:p w:rsidR="00415566" w:rsidRPr="00E02E0A" w:rsidRDefault="00415566" w:rsidP="004F25B4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34" type="#_x0000_t202" style="position:absolute;margin-left:-13.95pt;margin-top:278.2pt;width:405pt;height:30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" filled="f" stroked="f">
                <v:path arrowok="t"/>
                <v:textbox>
                  <w:txbxContent>
                    <w:p w:rsidR="00AD3A5C" w:rsidRPr="00E02E0A" w:rsidRDefault="00943D83" w:rsidP="004F25B4">
                      <w:pPr>
                        <w:rPr>
                          <w:rFonts w:ascii="Arial" w:hAnsi="Arial"/>
                          <w:color w:val="00000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</w:rPr>
                        <w:t>Ministerio de Educación (5 años)</w:t>
                      </w:r>
                    </w:p>
                    <w:p w:rsidR="000A3729" w:rsidRPr="00684FCC" w:rsidRDefault="000A3729" w:rsidP="004F25B4">
                      <w:pPr>
                        <w:rPr>
                          <w:rFonts w:ascii="Arial" w:hAnsi="Arial"/>
                          <w:color w:val="000000"/>
                        </w:rPr>
                      </w:pPr>
                      <w:r w:rsidRPr="00684FCC">
                        <w:rPr>
                          <w:rFonts w:ascii="Arial" w:hAnsi="Arial"/>
                          <w:color w:val="000000"/>
                        </w:rPr>
                        <w:t>Cargo</w:t>
                      </w:r>
                      <w:r w:rsidR="00684FCC" w:rsidRPr="00684FCC">
                        <w:rPr>
                          <w:rFonts w:ascii="Arial" w:hAnsi="Arial"/>
                          <w:color w:val="000000"/>
                        </w:rPr>
                        <w:t>: Inspector</w:t>
                      </w:r>
                      <w:r w:rsidRPr="00684FCC">
                        <w:rPr>
                          <w:rFonts w:ascii="Arial" w:hAnsi="Arial"/>
                          <w:color w:val="000000"/>
                        </w:rPr>
                        <w:t xml:space="preserve"> Docente</w:t>
                      </w:r>
                    </w:p>
                    <w:p w:rsidR="00415566" w:rsidRDefault="00415566" w:rsidP="004F25B4">
                      <w:pPr>
                        <w:rPr>
                          <w:rFonts w:ascii="Arial" w:hAnsi="Arial"/>
                          <w:color w:val="000000"/>
                          <w:u w:val="single"/>
                        </w:rPr>
                      </w:pPr>
                    </w:p>
                    <w:p w:rsidR="00415566" w:rsidRDefault="00415566" w:rsidP="004F25B4">
                      <w:pPr>
                        <w:rPr>
                          <w:color w:val="000000"/>
                        </w:rPr>
                      </w:pPr>
                    </w:p>
                    <w:p w:rsidR="00415566" w:rsidRDefault="00415566" w:rsidP="004F25B4">
                      <w:pPr>
                        <w:rPr>
                          <w:color w:val="000000"/>
                        </w:rPr>
                      </w:pPr>
                    </w:p>
                    <w:p w:rsidR="00415566" w:rsidRPr="00E02E0A" w:rsidRDefault="00415566" w:rsidP="004F25B4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70072" w:rsidRPr="00A70072" w:rsidRDefault="00B96F32" w:rsidP="00A70072">
      <w:r>
        <w:rPr>
          <w:noProof/>
          <w:lang w:val="es-PA" w:eastAsia="es-PA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-913765</wp:posOffset>
                </wp:positionH>
                <wp:positionV relativeFrom="paragraph">
                  <wp:posOffset>2514600</wp:posOffset>
                </wp:positionV>
                <wp:extent cx="7200900" cy="0"/>
                <wp:effectExtent l="10160" t="9525" r="8890" b="9525"/>
                <wp:wrapNone/>
                <wp:docPr id="4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1.95pt,198pt" to="495.05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" stroked="f"/>
            </w:pict>
          </mc:Fallback>
        </mc:AlternateContent>
      </w:r>
      <w:r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-913765</wp:posOffset>
                </wp:positionH>
                <wp:positionV relativeFrom="paragraph">
                  <wp:posOffset>-342265</wp:posOffset>
                </wp:positionV>
                <wp:extent cx="7200900" cy="0"/>
                <wp:effectExtent l="10160" t="10160" r="8890" b="8890"/>
                <wp:wrapNone/>
                <wp:docPr id="3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1.95pt,-26.95pt" to="495.05pt,-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" stroked="f"/>
            </w:pict>
          </mc:Fallback>
        </mc:AlternateContent>
      </w:r>
      <w:r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-913765</wp:posOffset>
                </wp:positionH>
                <wp:positionV relativeFrom="paragraph">
                  <wp:posOffset>-685165</wp:posOffset>
                </wp:positionV>
                <wp:extent cx="7200900" cy="5715000"/>
                <wp:effectExtent l="0" t="0" r="0" b="0"/>
                <wp:wrapSquare wrapText="bothSides"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571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:rsidR="0027191F" w:rsidRDefault="00AD3A5C" w:rsidP="0027191F">
                            <w:pPr>
                              <w:rPr>
                                <w:rFonts w:ascii="Arial" w:hAnsi="Arial"/>
                                <w:b/>
                                <w:color w:val="660066"/>
                                <w:sz w:val="36"/>
                                <w:szCs w:val="36"/>
                              </w:rPr>
                            </w:pPr>
                            <w:r w:rsidRPr="00877268">
                              <w:rPr>
                                <w:rFonts w:ascii="Arial" w:hAnsi="Arial"/>
                                <w:b/>
                                <w:color w:val="E36C0A"/>
                                <w:sz w:val="36"/>
                                <w:szCs w:val="36"/>
                              </w:rPr>
                              <w:t>FORMACIONES</w:t>
                            </w:r>
                            <w:r w:rsidRPr="00E02E0A">
                              <w:rPr>
                                <w:rFonts w:ascii="Arial" w:hAnsi="Arial"/>
                                <w:b/>
                                <w:color w:val="660066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877268">
                              <w:rPr>
                                <w:rFonts w:ascii="Arial" w:hAnsi="Arial"/>
                                <w:b/>
                                <w:color w:val="E36C0A"/>
                                <w:sz w:val="36"/>
                                <w:szCs w:val="36"/>
                              </w:rPr>
                              <w:t>ADICIONALES E INTERESES</w:t>
                            </w:r>
                          </w:p>
                          <w:p w:rsidR="0027191F" w:rsidRDefault="0027191F" w:rsidP="0027191F">
                            <w:pPr>
                              <w:rPr>
                                <w:rFonts w:ascii="Arial" w:hAnsi="Arial"/>
                                <w:b/>
                                <w:color w:val="660066"/>
                                <w:sz w:val="36"/>
                                <w:szCs w:val="36"/>
                              </w:rPr>
                            </w:pPr>
                          </w:p>
                          <w:p w:rsidR="00AD3A5C" w:rsidRPr="0027191F" w:rsidRDefault="0027191F" w:rsidP="0027191F">
                            <w:pPr>
                              <w:rPr>
                                <w:rFonts w:ascii="Arial" w:hAnsi="Arial"/>
                                <w:b/>
                                <w:color w:val="66006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 xml:space="preserve">Diplomado (En Turismo) Congreso Internacional  de Psicología </w:t>
                            </w:r>
                          </w:p>
                          <w:p w:rsidR="00AD3A5C" w:rsidRPr="0044216C" w:rsidRDefault="00AD3A5C" w:rsidP="004835EE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  <w:p w:rsidR="00AD3A5C" w:rsidRDefault="00AD3A5C" w:rsidP="004835EE">
                            <w:pPr>
                              <w:rPr>
                                <w:rFonts w:ascii="Arial" w:hAnsi="Arial"/>
                              </w:rPr>
                            </w:pPr>
                            <w:r w:rsidRPr="0044216C">
                              <w:rPr>
                                <w:rFonts w:ascii="Arial" w:hAnsi="Arial"/>
                                <w:b/>
                              </w:rPr>
                              <w:t>Deportes Hobbies:</w:t>
                            </w:r>
                            <w:r w:rsidRPr="0044216C"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  <w:r w:rsidR="007B4970">
                              <w:rPr>
                                <w:rFonts w:ascii="Arial" w:hAnsi="Arial"/>
                              </w:rPr>
                              <w:t>Caminar, leer,</w:t>
                            </w:r>
                            <w:r w:rsidR="00C94C72">
                              <w:rPr>
                                <w:rFonts w:ascii="Arial" w:hAnsi="Arial"/>
                              </w:rPr>
                              <w:t xml:space="preserve"> Pasear</w:t>
                            </w:r>
                            <w:r w:rsidR="007B4970"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</w:p>
                          <w:p w:rsidR="00E4215C" w:rsidRDefault="00E4215C" w:rsidP="004835EE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  <w:b/>
                                <w:color w:val="E36C0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E36C0A"/>
                                <w:sz w:val="36"/>
                                <w:szCs w:val="36"/>
                              </w:rPr>
                              <w:t>REFERENCIAS PERSONALES</w:t>
                            </w: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  <w:b/>
                                <w:color w:val="E36C0A"/>
                                <w:sz w:val="36"/>
                                <w:szCs w:val="36"/>
                              </w:rPr>
                            </w:pP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José Luis Carreño</w:t>
                            </w: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Ocupación: Ingeniero Eléctrico ACP Panamá</w:t>
                            </w: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</w:rPr>
                            </w:pPr>
                            <w:r w:rsidRPr="00E4215C">
                              <w:rPr>
                                <w:rFonts w:ascii="Arial" w:hAnsi="Arial"/>
                              </w:rPr>
                              <w:t>Celular:</w:t>
                            </w:r>
                            <w:r>
                              <w:rPr>
                                <w:rFonts w:ascii="Arial" w:hAnsi="Arial"/>
                              </w:rPr>
                              <w:t xml:space="preserve"> 64151335</w:t>
                            </w: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Rossy Zeballos</w:t>
                            </w: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Ocupación: Gerente de Jumping Kids</w:t>
                            </w: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Celular: 66794956</w:t>
                            </w: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 xml:space="preserve">Milka </w:t>
                            </w:r>
                            <w:r w:rsidR="00C21167">
                              <w:rPr>
                                <w:rFonts w:ascii="Arial" w:hAnsi="Arial"/>
                              </w:rPr>
                              <w:t>González</w:t>
                            </w: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Ocupación: Analista de Facturación Cable &amp; Wireless</w:t>
                            </w:r>
                          </w:p>
                          <w:p w:rsidR="00E4215C" w:rsidRPr="00E4215C" w:rsidRDefault="00E4215C" w:rsidP="00E4215C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Celular: 66766454</w:t>
                            </w:r>
                          </w:p>
                          <w:p w:rsidR="00E4215C" w:rsidRPr="0044216C" w:rsidRDefault="00E4215C" w:rsidP="00E4215C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  <w:p w:rsidR="00E4215C" w:rsidRDefault="00E4215C" w:rsidP="00E4215C">
                            <w:pPr>
                              <w:rPr>
                                <w:rFonts w:ascii="Arial" w:hAnsi="Arial"/>
                                <w:b/>
                                <w:color w:val="660066"/>
                                <w:sz w:val="36"/>
                                <w:szCs w:val="36"/>
                              </w:rPr>
                            </w:pPr>
                          </w:p>
                          <w:p w:rsidR="00E4215C" w:rsidRPr="00E02E0A" w:rsidRDefault="00E4215C" w:rsidP="004835EE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" o:spid="_x0000_s1035" type="#_x0000_t202" style="position:absolute;margin-left:-71.95pt;margin-top:-53.95pt;width:567pt;height:45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" filled="f" stroked="f">
                <v:path arrowok="t"/>
                <v:textbox>
                  <w:txbxContent>
                    <w:p w:rsidR="0027191F" w:rsidRDefault="00AD3A5C" w:rsidP="0027191F">
                      <w:pPr>
                        <w:rPr>
                          <w:rFonts w:ascii="Arial" w:hAnsi="Arial"/>
                          <w:b/>
                          <w:color w:val="660066"/>
                          <w:sz w:val="36"/>
                          <w:szCs w:val="36"/>
                        </w:rPr>
                      </w:pPr>
                      <w:r w:rsidRPr="00877268">
                        <w:rPr>
                          <w:rFonts w:ascii="Arial" w:hAnsi="Arial"/>
                          <w:b/>
                          <w:color w:val="E36C0A"/>
                          <w:sz w:val="36"/>
                          <w:szCs w:val="36"/>
                        </w:rPr>
                        <w:t>FORMACIONES</w:t>
                      </w:r>
                      <w:r w:rsidRPr="00E02E0A">
                        <w:rPr>
                          <w:rFonts w:ascii="Arial" w:hAnsi="Arial"/>
                          <w:b/>
                          <w:color w:val="660066"/>
                          <w:sz w:val="36"/>
                          <w:szCs w:val="36"/>
                        </w:rPr>
                        <w:t xml:space="preserve"> </w:t>
                      </w:r>
                      <w:r w:rsidRPr="00877268">
                        <w:rPr>
                          <w:rFonts w:ascii="Arial" w:hAnsi="Arial"/>
                          <w:b/>
                          <w:color w:val="E36C0A"/>
                          <w:sz w:val="36"/>
                          <w:szCs w:val="36"/>
                        </w:rPr>
                        <w:t>ADICIONALES E INTERESES</w:t>
                      </w:r>
                    </w:p>
                    <w:p w:rsidR="0027191F" w:rsidRDefault="0027191F" w:rsidP="0027191F">
                      <w:pPr>
                        <w:rPr>
                          <w:rFonts w:ascii="Arial" w:hAnsi="Arial"/>
                          <w:b/>
                          <w:color w:val="660066"/>
                          <w:sz w:val="36"/>
                          <w:szCs w:val="36"/>
                        </w:rPr>
                      </w:pPr>
                    </w:p>
                    <w:p w:rsidR="00AD3A5C" w:rsidRPr="0027191F" w:rsidRDefault="0027191F" w:rsidP="0027191F">
                      <w:pPr>
                        <w:rPr>
                          <w:rFonts w:ascii="Arial" w:hAnsi="Arial"/>
                          <w:b/>
                          <w:color w:val="660066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</w:rPr>
                        <w:t xml:space="preserve">Diplomado (En Turismo) Congreso Internacional  de Psicología </w:t>
                      </w:r>
                    </w:p>
                    <w:p w:rsidR="00AD3A5C" w:rsidRPr="0044216C" w:rsidRDefault="00AD3A5C" w:rsidP="004835EE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  <w:p w:rsidR="00AD3A5C" w:rsidRDefault="00AD3A5C" w:rsidP="004835EE">
                      <w:pPr>
                        <w:rPr>
                          <w:rFonts w:ascii="Arial" w:hAnsi="Arial"/>
                        </w:rPr>
                      </w:pPr>
                      <w:r w:rsidRPr="0044216C">
                        <w:rPr>
                          <w:rFonts w:ascii="Arial" w:hAnsi="Arial"/>
                          <w:b/>
                        </w:rPr>
                        <w:t>Deportes Hobbies:</w:t>
                      </w:r>
                      <w:r w:rsidRPr="0044216C">
                        <w:rPr>
                          <w:rFonts w:ascii="Arial" w:hAnsi="Arial"/>
                        </w:rPr>
                        <w:t xml:space="preserve"> </w:t>
                      </w:r>
                      <w:r w:rsidR="007B4970">
                        <w:rPr>
                          <w:rFonts w:ascii="Arial" w:hAnsi="Arial"/>
                        </w:rPr>
                        <w:t>Caminar, leer,</w:t>
                      </w:r>
                      <w:r w:rsidR="00C94C72">
                        <w:rPr>
                          <w:rFonts w:ascii="Arial" w:hAnsi="Arial"/>
                        </w:rPr>
                        <w:t xml:space="preserve"> Pasear</w:t>
                      </w:r>
                      <w:r w:rsidR="007B4970">
                        <w:rPr>
                          <w:rFonts w:ascii="Arial" w:hAnsi="Arial"/>
                        </w:rPr>
                        <w:t xml:space="preserve"> </w:t>
                      </w:r>
                    </w:p>
                    <w:p w:rsidR="00E4215C" w:rsidRDefault="00E4215C" w:rsidP="004835EE">
                      <w:pPr>
                        <w:rPr>
                          <w:rFonts w:ascii="Arial" w:hAnsi="Arial"/>
                        </w:rPr>
                      </w:pPr>
                    </w:p>
                    <w:p w:rsidR="00E4215C" w:rsidRDefault="00E4215C" w:rsidP="00E4215C">
                      <w:pPr>
                        <w:rPr>
                          <w:rFonts w:ascii="Arial" w:hAnsi="Arial"/>
                          <w:b/>
                          <w:color w:val="E36C0A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b/>
                          <w:color w:val="E36C0A"/>
                          <w:sz w:val="36"/>
                          <w:szCs w:val="36"/>
                        </w:rPr>
                        <w:t>REFERENCIAS PERSONALES</w:t>
                      </w:r>
                    </w:p>
                    <w:p w:rsidR="00E4215C" w:rsidRDefault="00E4215C" w:rsidP="00E4215C">
                      <w:pPr>
                        <w:rPr>
                          <w:rFonts w:ascii="Arial" w:hAnsi="Arial"/>
                          <w:b/>
                          <w:color w:val="E36C0A"/>
                          <w:sz w:val="36"/>
                          <w:szCs w:val="36"/>
                        </w:rPr>
                      </w:pPr>
                    </w:p>
                    <w:p w:rsidR="00E4215C" w:rsidRDefault="00E4215C" w:rsidP="00E4215C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José Luis Carreño</w:t>
                      </w:r>
                    </w:p>
                    <w:p w:rsidR="00E4215C" w:rsidRDefault="00E4215C" w:rsidP="00E4215C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Ocupación: Ingeniero Eléctrico ACP Panamá</w:t>
                      </w:r>
                    </w:p>
                    <w:p w:rsidR="00E4215C" w:rsidRDefault="00E4215C" w:rsidP="00E4215C">
                      <w:pPr>
                        <w:rPr>
                          <w:rFonts w:ascii="Arial" w:hAnsi="Arial"/>
                        </w:rPr>
                      </w:pPr>
                      <w:r w:rsidRPr="00E4215C">
                        <w:rPr>
                          <w:rFonts w:ascii="Arial" w:hAnsi="Arial"/>
                        </w:rPr>
                        <w:t>Celular:</w:t>
                      </w:r>
                      <w:r>
                        <w:rPr>
                          <w:rFonts w:ascii="Arial" w:hAnsi="Arial"/>
                        </w:rPr>
                        <w:t xml:space="preserve"> 64151335</w:t>
                      </w:r>
                    </w:p>
                    <w:p w:rsidR="00E4215C" w:rsidRDefault="00E4215C" w:rsidP="00E4215C">
                      <w:pPr>
                        <w:rPr>
                          <w:rFonts w:ascii="Arial" w:hAnsi="Arial"/>
                        </w:rPr>
                      </w:pPr>
                    </w:p>
                    <w:p w:rsidR="00E4215C" w:rsidRDefault="00E4215C" w:rsidP="00E4215C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Rossy Zeballos</w:t>
                      </w:r>
                    </w:p>
                    <w:p w:rsidR="00E4215C" w:rsidRDefault="00E4215C" w:rsidP="00E4215C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Ocupación: Gerente de Jumping Kids</w:t>
                      </w:r>
                    </w:p>
                    <w:p w:rsidR="00E4215C" w:rsidRDefault="00E4215C" w:rsidP="00E4215C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Celular: 66794956</w:t>
                      </w:r>
                    </w:p>
                    <w:p w:rsidR="00E4215C" w:rsidRDefault="00E4215C" w:rsidP="00E4215C">
                      <w:pPr>
                        <w:rPr>
                          <w:rFonts w:ascii="Arial" w:hAnsi="Arial"/>
                        </w:rPr>
                      </w:pPr>
                    </w:p>
                    <w:p w:rsidR="00E4215C" w:rsidRDefault="00E4215C" w:rsidP="00E4215C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 xml:space="preserve">Milka </w:t>
                      </w:r>
                      <w:r w:rsidR="00C21167">
                        <w:rPr>
                          <w:rFonts w:ascii="Arial" w:hAnsi="Arial"/>
                        </w:rPr>
                        <w:t>González</w:t>
                      </w:r>
                    </w:p>
                    <w:p w:rsidR="00E4215C" w:rsidRDefault="00E4215C" w:rsidP="00E4215C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Ocupación: Analista de Facturación Cable &amp; Wireless</w:t>
                      </w:r>
                    </w:p>
                    <w:p w:rsidR="00E4215C" w:rsidRPr="00E4215C" w:rsidRDefault="00E4215C" w:rsidP="00E4215C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Celular: 66766454</w:t>
                      </w:r>
                    </w:p>
                    <w:p w:rsidR="00E4215C" w:rsidRPr="0044216C" w:rsidRDefault="00E4215C" w:rsidP="00E4215C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  <w:p w:rsidR="00E4215C" w:rsidRDefault="00E4215C" w:rsidP="00E4215C">
                      <w:pPr>
                        <w:rPr>
                          <w:rFonts w:ascii="Arial" w:hAnsi="Arial"/>
                          <w:b/>
                          <w:color w:val="660066"/>
                          <w:sz w:val="36"/>
                          <w:szCs w:val="36"/>
                        </w:rPr>
                      </w:pPr>
                    </w:p>
                    <w:p w:rsidR="00E4215C" w:rsidRPr="00E02E0A" w:rsidRDefault="00E4215C" w:rsidP="004835EE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Default="00A70072" w:rsidP="00A70072"/>
    <w:p w:rsidR="00A70072" w:rsidRDefault="00A70072" w:rsidP="00A70072"/>
    <w:p w:rsidR="00A70072" w:rsidRPr="00A70072" w:rsidRDefault="00A70072" w:rsidP="00A70072"/>
    <w:sectPr w:rsidR="00A70072" w:rsidRPr="00A70072" w:rsidSect="00F15C6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66F3" w:rsidRDefault="006F66F3" w:rsidP="00A70072">
      <w:r>
        <w:separator/>
      </w:r>
    </w:p>
  </w:endnote>
  <w:endnote w:type="continuationSeparator" w:id="0">
    <w:p w:rsidR="006F66F3" w:rsidRDefault="006F66F3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66F3" w:rsidRDefault="006F66F3" w:rsidP="00A70072">
      <w:r>
        <w:separator/>
      </w:r>
    </w:p>
  </w:footnote>
  <w:footnote w:type="continuationSeparator" w:id="0">
    <w:p w:rsidR="006F66F3" w:rsidRDefault="006F66F3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>
      <o:colormru v:ext="edit" colors="#408000,lim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F32"/>
    <w:rsid w:val="00006B1D"/>
    <w:rsid w:val="0009023E"/>
    <w:rsid w:val="000A3729"/>
    <w:rsid w:val="000A6FC0"/>
    <w:rsid w:val="001132C0"/>
    <w:rsid w:val="001E6B63"/>
    <w:rsid w:val="00222D68"/>
    <w:rsid w:val="00267C6D"/>
    <w:rsid w:val="0027191F"/>
    <w:rsid w:val="00277B18"/>
    <w:rsid w:val="00283AED"/>
    <w:rsid w:val="002870C0"/>
    <w:rsid w:val="002E0EB7"/>
    <w:rsid w:val="003361D5"/>
    <w:rsid w:val="00344E7E"/>
    <w:rsid w:val="0039050F"/>
    <w:rsid w:val="003D68E7"/>
    <w:rsid w:val="003F1D5B"/>
    <w:rsid w:val="00401181"/>
    <w:rsid w:val="004141FF"/>
    <w:rsid w:val="00415566"/>
    <w:rsid w:val="0044216C"/>
    <w:rsid w:val="004835EE"/>
    <w:rsid w:val="00487133"/>
    <w:rsid w:val="0049222C"/>
    <w:rsid w:val="004F25B4"/>
    <w:rsid w:val="004F6E72"/>
    <w:rsid w:val="005C431B"/>
    <w:rsid w:val="0062373F"/>
    <w:rsid w:val="0067042E"/>
    <w:rsid w:val="00684FCC"/>
    <w:rsid w:val="006A2F84"/>
    <w:rsid w:val="006B3EA1"/>
    <w:rsid w:val="006B5612"/>
    <w:rsid w:val="006F66F3"/>
    <w:rsid w:val="007270C5"/>
    <w:rsid w:val="00756DE9"/>
    <w:rsid w:val="007B3AE8"/>
    <w:rsid w:val="007B4970"/>
    <w:rsid w:val="007B57E6"/>
    <w:rsid w:val="007C5C27"/>
    <w:rsid w:val="00847CDA"/>
    <w:rsid w:val="008530E3"/>
    <w:rsid w:val="00877268"/>
    <w:rsid w:val="008D3093"/>
    <w:rsid w:val="008E4338"/>
    <w:rsid w:val="008F7B75"/>
    <w:rsid w:val="00943D83"/>
    <w:rsid w:val="00951A9A"/>
    <w:rsid w:val="009B6E0B"/>
    <w:rsid w:val="009D427A"/>
    <w:rsid w:val="00A01F32"/>
    <w:rsid w:val="00A35282"/>
    <w:rsid w:val="00A70072"/>
    <w:rsid w:val="00AD3A5C"/>
    <w:rsid w:val="00AD539B"/>
    <w:rsid w:val="00B07E9F"/>
    <w:rsid w:val="00B2309F"/>
    <w:rsid w:val="00B476C7"/>
    <w:rsid w:val="00B63251"/>
    <w:rsid w:val="00B63831"/>
    <w:rsid w:val="00B77A8A"/>
    <w:rsid w:val="00B87655"/>
    <w:rsid w:val="00B96F32"/>
    <w:rsid w:val="00BD483A"/>
    <w:rsid w:val="00BE1BDB"/>
    <w:rsid w:val="00C21167"/>
    <w:rsid w:val="00C25CB4"/>
    <w:rsid w:val="00C340AF"/>
    <w:rsid w:val="00C403C2"/>
    <w:rsid w:val="00C53A62"/>
    <w:rsid w:val="00C576BB"/>
    <w:rsid w:val="00C61274"/>
    <w:rsid w:val="00C813FF"/>
    <w:rsid w:val="00C83D60"/>
    <w:rsid w:val="00C94C72"/>
    <w:rsid w:val="00CA5108"/>
    <w:rsid w:val="00CE741E"/>
    <w:rsid w:val="00D04AE2"/>
    <w:rsid w:val="00D860E1"/>
    <w:rsid w:val="00D907C9"/>
    <w:rsid w:val="00D90EE3"/>
    <w:rsid w:val="00DE61F4"/>
    <w:rsid w:val="00E017FD"/>
    <w:rsid w:val="00E02E0A"/>
    <w:rsid w:val="00E16F5F"/>
    <w:rsid w:val="00E4215C"/>
    <w:rsid w:val="00E8241B"/>
    <w:rsid w:val="00ED7F39"/>
    <w:rsid w:val="00EE6055"/>
    <w:rsid w:val="00EE7BE4"/>
    <w:rsid w:val="00F15C60"/>
    <w:rsid w:val="00F721A0"/>
    <w:rsid w:val="00F739EC"/>
    <w:rsid w:val="00F84AC2"/>
    <w:rsid w:val="00F86223"/>
    <w:rsid w:val="00F9598B"/>
    <w:rsid w:val="00FA0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408000,lime"/>
    </o:shapedefaults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5B4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basedOn w:val="Fuentedeprrafopredeter"/>
    <w:uiPriority w:val="99"/>
    <w:unhideWhenUsed/>
    <w:rsid w:val="00EE7BE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5B4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basedOn w:val="Fuentedeprrafopredeter"/>
    <w:uiPriority w:val="99"/>
    <w:unhideWhenUsed/>
    <w:rsid w:val="00EE7BE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0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BYYR~1\AppData\Local\Temp\Formato13.2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6172583-4597-4C12-9972-B7172DA74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Formato13.2</Template>
  <TotalTime>386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</CharactersWithSpaces>
  <SharedDoc>false</SharedDoc>
  <HLinks>
    <vt:vector size="12" baseType="variant">
      <vt:variant>
        <vt:i4>50</vt:i4>
      </vt:variant>
      <vt:variant>
        <vt:i4>2103</vt:i4>
      </vt:variant>
      <vt:variant>
        <vt:i4>1025</vt:i4>
      </vt:variant>
      <vt:variant>
        <vt:i4>1</vt:i4>
      </vt:variant>
      <vt:variant>
        <vt:lpwstr>2</vt:lpwstr>
      </vt:variant>
      <vt:variant>
        <vt:lpwstr/>
      </vt:variant>
      <vt:variant>
        <vt:i4>49</vt:i4>
      </vt:variant>
      <vt:variant>
        <vt:i4>2106</vt:i4>
      </vt:variant>
      <vt:variant>
        <vt:i4>1026</vt:i4>
      </vt:variant>
      <vt:variant>
        <vt:i4>1</vt:i4>
      </vt:variant>
      <vt:variant>
        <vt:lpwstr>1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Gaby y Ricardo</dc:creator>
  <cp:lastModifiedBy>Gaby y Ricardo</cp:lastModifiedBy>
  <cp:revision>40</cp:revision>
  <dcterms:created xsi:type="dcterms:W3CDTF">2014-10-29T00:58:00Z</dcterms:created>
  <dcterms:modified xsi:type="dcterms:W3CDTF">2016-05-30T15:21:00Z</dcterms:modified>
</cp:coreProperties>
</file>