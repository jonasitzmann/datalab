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FFF" w:rsidRDefault="00BB393D" w:rsidP="009272B4">
      <w:r>
        <w:rPr>
          <w:noProof/>
        </w:rPr>
        <w:drawing>
          <wp:inline distT="0" distB="0" distL="0" distR="0">
            <wp:extent cx="2163445" cy="579755"/>
            <wp:effectExtent l="19050" t="0" r="8255" b="0"/>
            <wp:docPr id="1" name="Bild 1" descr="MalungSälen-fä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lungSälen-fär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5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B8" w:rsidRDefault="004F65B8">
      <w:pPr>
        <w:tabs>
          <w:tab w:val="left" w:pos="5245"/>
          <w:tab w:val="left" w:pos="6663"/>
        </w:tabs>
        <w:sectPr w:rsidR="004F65B8" w:rsidSect="005B3645">
          <w:footerReference w:type="default" r:id="rId8"/>
          <w:type w:val="continuous"/>
          <w:pgSz w:w="11907" w:h="16840" w:code="9"/>
          <w:pgMar w:top="827" w:right="708" w:bottom="851" w:left="851" w:header="720" w:footer="0" w:gutter="0"/>
          <w:cols w:space="720"/>
        </w:sectPr>
      </w:pPr>
    </w:p>
    <w:p w:rsidR="00DC109A" w:rsidRPr="00DC109A" w:rsidRDefault="00DC109A" w:rsidP="00DC109A">
      <w:pPr>
        <w:jc w:val="center"/>
        <w:rPr>
          <w:rFonts w:ascii="Arial" w:hAnsi="Arial" w:cs="Arial"/>
          <w:sz w:val="28"/>
          <w:szCs w:val="28"/>
        </w:rPr>
      </w:pPr>
      <w:bookmarkStart w:id="0" w:name="_GoBack"/>
      <w:bookmarkEnd w:id="0"/>
      <w:r w:rsidRPr="00DC109A">
        <w:rPr>
          <w:rFonts w:ascii="Arial" w:hAnsi="Arial" w:cs="Arial"/>
          <w:sz w:val="28"/>
          <w:szCs w:val="28"/>
        </w:rPr>
        <w:lastRenderedPageBreak/>
        <w:t>ANSÖKAN OM FERIEARBETE FÖR UNGDOMAR FÖDDA 1998 i MALUNG-SÄLENS KOMMUN 2015</w:t>
      </w:r>
    </w:p>
    <w:p w:rsidR="00DC109A" w:rsidRPr="00DC109A" w:rsidRDefault="00DC109A" w:rsidP="00DC109A">
      <w:pPr>
        <w:jc w:val="center"/>
        <w:rPr>
          <w:rFonts w:ascii="Arial" w:hAnsi="Arial" w:cs="Arial"/>
          <w:i/>
          <w:szCs w:val="24"/>
        </w:rPr>
      </w:pPr>
      <w:r w:rsidRPr="00DC109A">
        <w:rPr>
          <w:rFonts w:ascii="Arial" w:hAnsi="Arial" w:cs="Arial"/>
          <w:i/>
          <w:szCs w:val="24"/>
        </w:rPr>
        <w:t xml:space="preserve">Ansökan lämnas in senast 2015-05-14 via brev eller e-post. </w:t>
      </w:r>
      <w:r w:rsidRPr="00DC109A">
        <w:rPr>
          <w:rFonts w:ascii="Arial" w:hAnsi="Arial" w:cs="Arial"/>
          <w:i/>
          <w:szCs w:val="24"/>
        </w:rPr>
        <w:br/>
        <w:t>Brev: Lisagatan 34, 782 21 Malung</w:t>
      </w:r>
      <w:r w:rsidRPr="00DC109A">
        <w:rPr>
          <w:rFonts w:ascii="Arial" w:hAnsi="Arial" w:cs="Arial"/>
          <w:i/>
          <w:szCs w:val="24"/>
        </w:rPr>
        <w:br/>
        <w:t>E-post: ewa.wik@malung-salen.se</w:t>
      </w:r>
    </w:p>
    <w:p w:rsidR="00DC109A" w:rsidRPr="00DC109A" w:rsidRDefault="00DC109A" w:rsidP="00DC109A">
      <w:pPr>
        <w:jc w:val="center"/>
        <w:rPr>
          <w:rFonts w:ascii="Arial" w:hAnsi="Arial" w:cs="Arial"/>
          <w:i/>
          <w:szCs w:val="24"/>
        </w:rPr>
      </w:pPr>
      <w:r w:rsidRPr="00DC109A">
        <w:rPr>
          <w:rFonts w:ascii="Arial" w:hAnsi="Arial" w:cs="Arial"/>
          <w:i/>
          <w:szCs w:val="24"/>
        </w:rPr>
        <w:t xml:space="preserve">Fyll i din ansökan enligt nedan, du får gärna bifoga ett CV till din ansökan.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DC109A" w:rsidRPr="00DC109A" w:rsidTr="00DC109A">
        <w:tc>
          <w:tcPr>
            <w:tcW w:w="4606" w:type="dxa"/>
          </w:tcPr>
          <w:p w:rsidR="00DC109A" w:rsidRPr="00DC109A" w:rsidRDefault="00DC109A" w:rsidP="00DC109A">
            <w:pPr>
              <w:tabs>
                <w:tab w:val="center" w:pos="4536"/>
                <w:tab w:val="right" w:pos="9072"/>
              </w:tabs>
              <w:rPr>
                <w:rFonts w:ascii="Arial" w:hAnsi="Arial" w:cs="Arial"/>
                <w:i/>
                <w:szCs w:val="24"/>
              </w:rPr>
            </w:pPr>
            <w:r w:rsidRPr="00DC109A">
              <w:rPr>
                <w:rFonts w:ascii="Arial" w:hAnsi="Arial" w:cs="Arial"/>
                <w:i/>
                <w:szCs w:val="24"/>
              </w:rPr>
              <w:t>NAMN (förnamn och efternamn):</w:t>
            </w:r>
          </w:p>
        </w:tc>
        <w:tc>
          <w:tcPr>
            <w:tcW w:w="4606" w:type="dxa"/>
          </w:tcPr>
          <w:p w:rsidR="00DC109A" w:rsidRPr="00DC109A" w:rsidRDefault="00DC109A" w:rsidP="00DC109A">
            <w:pPr>
              <w:tabs>
                <w:tab w:val="center" w:pos="4536"/>
                <w:tab w:val="right" w:pos="9072"/>
              </w:tabs>
              <w:jc w:val="center"/>
              <w:rPr>
                <w:rFonts w:ascii="Arial" w:hAnsi="Arial" w:cs="Arial"/>
                <w:i/>
                <w:szCs w:val="24"/>
              </w:rPr>
            </w:pPr>
          </w:p>
        </w:tc>
      </w:tr>
      <w:tr w:rsidR="00DC109A" w:rsidRPr="00DC109A" w:rsidTr="00DC109A">
        <w:tc>
          <w:tcPr>
            <w:tcW w:w="4606" w:type="dxa"/>
          </w:tcPr>
          <w:p w:rsidR="00DC109A" w:rsidRPr="00DC109A" w:rsidRDefault="00DC109A" w:rsidP="00DC109A">
            <w:pPr>
              <w:tabs>
                <w:tab w:val="center" w:pos="4536"/>
                <w:tab w:val="right" w:pos="9072"/>
              </w:tabs>
              <w:rPr>
                <w:rFonts w:ascii="Arial" w:hAnsi="Arial" w:cs="Arial"/>
                <w:i/>
                <w:szCs w:val="24"/>
              </w:rPr>
            </w:pPr>
            <w:r w:rsidRPr="00DC109A">
              <w:rPr>
                <w:rFonts w:ascii="Arial" w:hAnsi="Arial" w:cs="Arial"/>
                <w:i/>
                <w:szCs w:val="24"/>
              </w:rPr>
              <w:t>FÖDELSEDATA</w:t>
            </w:r>
            <w:r>
              <w:rPr>
                <w:rFonts w:ascii="Arial" w:hAnsi="Arial" w:cs="Arial"/>
                <w:i/>
                <w:szCs w:val="24"/>
              </w:rPr>
              <w:t xml:space="preserve"> (ååmmdd-xxxx)</w:t>
            </w:r>
            <w:r w:rsidRPr="00DC109A">
              <w:rPr>
                <w:rFonts w:ascii="Arial" w:hAnsi="Arial" w:cs="Arial"/>
                <w:i/>
                <w:szCs w:val="24"/>
              </w:rPr>
              <w:t>:</w:t>
            </w:r>
          </w:p>
        </w:tc>
        <w:tc>
          <w:tcPr>
            <w:tcW w:w="4606" w:type="dxa"/>
          </w:tcPr>
          <w:p w:rsidR="00DC109A" w:rsidRPr="00DC109A" w:rsidRDefault="00DC109A" w:rsidP="00DC109A">
            <w:pPr>
              <w:tabs>
                <w:tab w:val="center" w:pos="4536"/>
                <w:tab w:val="right" w:pos="9072"/>
              </w:tabs>
              <w:jc w:val="center"/>
              <w:rPr>
                <w:rFonts w:ascii="Arial" w:hAnsi="Arial" w:cs="Arial"/>
                <w:i/>
                <w:szCs w:val="24"/>
              </w:rPr>
            </w:pPr>
          </w:p>
        </w:tc>
      </w:tr>
      <w:tr w:rsidR="00DC109A" w:rsidRPr="00DC109A" w:rsidTr="00DC109A">
        <w:tc>
          <w:tcPr>
            <w:tcW w:w="4606" w:type="dxa"/>
          </w:tcPr>
          <w:p w:rsidR="00DC109A" w:rsidRPr="00DC109A" w:rsidRDefault="00DC109A" w:rsidP="00DC109A">
            <w:pPr>
              <w:tabs>
                <w:tab w:val="center" w:pos="4536"/>
                <w:tab w:val="right" w:pos="9072"/>
              </w:tabs>
              <w:rPr>
                <w:rFonts w:ascii="Arial" w:hAnsi="Arial" w:cs="Arial"/>
                <w:i/>
                <w:szCs w:val="24"/>
              </w:rPr>
            </w:pPr>
            <w:r w:rsidRPr="00DC109A">
              <w:rPr>
                <w:rFonts w:ascii="Arial" w:hAnsi="Arial" w:cs="Arial"/>
                <w:i/>
                <w:szCs w:val="24"/>
              </w:rPr>
              <w:t>ADRESS</w:t>
            </w:r>
            <w:r>
              <w:rPr>
                <w:rFonts w:ascii="Arial" w:hAnsi="Arial" w:cs="Arial"/>
                <w:i/>
                <w:szCs w:val="24"/>
              </w:rPr>
              <w:t xml:space="preserve"> (inkl postadress)</w:t>
            </w:r>
            <w:r w:rsidRPr="00DC109A">
              <w:rPr>
                <w:rFonts w:ascii="Arial" w:hAnsi="Arial" w:cs="Arial"/>
                <w:i/>
                <w:szCs w:val="24"/>
              </w:rPr>
              <w:t>:</w:t>
            </w:r>
          </w:p>
        </w:tc>
        <w:tc>
          <w:tcPr>
            <w:tcW w:w="4606" w:type="dxa"/>
          </w:tcPr>
          <w:p w:rsidR="00DC109A" w:rsidRPr="00DC109A" w:rsidRDefault="00DC109A" w:rsidP="00DC109A">
            <w:pPr>
              <w:tabs>
                <w:tab w:val="center" w:pos="4536"/>
                <w:tab w:val="right" w:pos="9072"/>
              </w:tabs>
              <w:jc w:val="center"/>
              <w:rPr>
                <w:rFonts w:ascii="Arial" w:hAnsi="Arial" w:cs="Arial"/>
                <w:i/>
                <w:szCs w:val="24"/>
              </w:rPr>
            </w:pPr>
          </w:p>
        </w:tc>
      </w:tr>
      <w:tr w:rsidR="00DC109A" w:rsidRPr="00DC109A" w:rsidTr="00DC109A">
        <w:tc>
          <w:tcPr>
            <w:tcW w:w="4606" w:type="dxa"/>
          </w:tcPr>
          <w:p w:rsidR="00DC109A" w:rsidRPr="00DC109A" w:rsidRDefault="00DC109A" w:rsidP="00DC109A">
            <w:pPr>
              <w:tabs>
                <w:tab w:val="center" w:pos="4536"/>
                <w:tab w:val="right" w:pos="9072"/>
              </w:tabs>
              <w:rPr>
                <w:rFonts w:ascii="Arial" w:hAnsi="Arial" w:cs="Arial"/>
                <w:i/>
                <w:szCs w:val="24"/>
              </w:rPr>
            </w:pPr>
            <w:r w:rsidRPr="00DC109A">
              <w:rPr>
                <w:rFonts w:ascii="Arial" w:hAnsi="Arial" w:cs="Arial"/>
                <w:i/>
                <w:szCs w:val="24"/>
              </w:rPr>
              <w:t>TELEFONNUMMER</w:t>
            </w:r>
            <w:r>
              <w:rPr>
                <w:rFonts w:ascii="Arial" w:hAnsi="Arial" w:cs="Arial"/>
                <w:i/>
                <w:szCs w:val="24"/>
              </w:rPr>
              <w:t xml:space="preserve"> (gärna mobil)</w:t>
            </w:r>
            <w:r w:rsidRPr="00DC109A">
              <w:rPr>
                <w:rFonts w:ascii="Arial" w:hAnsi="Arial" w:cs="Arial"/>
                <w:i/>
                <w:szCs w:val="24"/>
              </w:rPr>
              <w:t>:</w:t>
            </w:r>
          </w:p>
        </w:tc>
        <w:tc>
          <w:tcPr>
            <w:tcW w:w="4606" w:type="dxa"/>
          </w:tcPr>
          <w:p w:rsidR="00DC109A" w:rsidRPr="00DC109A" w:rsidRDefault="00DC109A" w:rsidP="00DC109A">
            <w:pPr>
              <w:tabs>
                <w:tab w:val="center" w:pos="4536"/>
                <w:tab w:val="right" w:pos="9072"/>
              </w:tabs>
              <w:jc w:val="center"/>
              <w:rPr>
                <w:rFonts w:ascii="Arial" w:hAnsi="Arial" w:cs="Arial"/>
                <w:i/>
                <w:szCs w:val="24"/>
              </w:rPr>
            </w:pPr>
          </w:p>
        </w:tc>
      </w:tr>
      <w:tr w:rsidR="00DC109A" w:rsidRPr="00DC109A" w:rsidTr="00DC109A">
        <w:tc>
          <w:tcPr>
            <w:tcW w:w="4606" w:type="dxa"/>
          </w:tcPr>
          <w:p w:rsidR="00DC109A" w:rsidRPr="00DC109A" w:rsidRDefault="00DC109A" w:rsidP="00DC109A">
            <w:pPr>
              <w:tabs>
                <w:tab w:val="center" w:pos="4536"/>
                <w:tab w:val="right" w:pos="9072"/>
              </w:tabs>
              <w:rPr>
                <w:rFonts w:ascii="Arial" w:hAnsi="Arial" w:cs="Arial"/>
                <w:i/>
                <w:szCs w:val="24"/>
              </w:rPr>
            </w:pPr>
            <w:r w:rsidRPr="00DC109A">
              <w:rPr>
                <w:rFonts w:ascii="Arial" w:hAnsi="Arial" w:cs="Arial"/>
                <w:i/>
                <w:szCs w:val="24"/>
              </w:rPr>
              <w:t>MAILADRESS:</w:t>
            </w:r>
          </w:p>
        </w:tc>
        <w:tc>
          <w:tcPr>
            <w:tcW w:w="4606" w:type="dxa"/>
          </w:tcPr>
          <w:p w:rsidR="00DC109A" w:rsidRPr="00DC109A" w:rsidRDefault="00DC109A" w:rsidP="00DC109A">
            <w:pPr>
              <w:tabs>
                <w:tab w:val="center" w:pos="4536"/>
                <w:tab w:val="right" w:pos="9072"/>
              </w:tabs>
              <w:jc w:val="center"/>
              <w:rPr>
                <w:rFonts w:ascii="Arial" w:hAnsi="Arial" w:cs="Arial"/>
                <w:i/>
                <w:szCs w:val="24"/>
              </w:rPr>
            </w:pPr>
          </w:p>
        </w:tc>
      </w:tr>
    </w:tbl>
    <w:p w:rsidR="00DC109A" w:rsidRPr="00DC109A" w:rsidRDefault="000868DD" w:rsidP="00DC109A">
      <w:pPr>
        <w:jc w:val="center"/>
        <w:rPr>
          <w:rFonts w:ascii="Arial" w:hAnsi="Arial" w:cs="Arial"/>
          <w:i/>
          <w:szCs w:val="24"/>
        </w:rPr>
      </w:pPr>
      <w:r>
        <w:rPr>
          <w:rFonts w:ascii="Arial" w:hAnsi="Arial" w:cs="Arial"/>
          <w:i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157480</wp:posOffset>
                </wp:positionH>
                <wp:positionV relativeFrom="paragraph">
                  <wp:posOffset>708025</wp:posOffset>
                </wp:positionV>
                <wp:extent cx="5400675" cy="1971675"/>
                <wp:effectExtent l="5080" t="12700" r="13970" b="6350"/>
                <wp:wrapNone/>
                <wp:docPr id="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67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09A" w:rsidRDefault="00DC109A" w:rsidP="00DC109A">
                            <w:r>
                              <w:t>VEM ÄR DU? Berätta lite om vad du gör, både på fritiden och i skolan. Har du några särskilda intressen?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left:0;text-align:left;margin-left:12.4pt;margin-top:55.75pt;width:425.25pt;height:15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">
                <v:textbox>
                  <w:txbxContent>
                    <w:p w:rsidR="00DC109A" w:rsidRDefault="00DC109A" w:rsidP="00DC109A">
                      <w:r>
                        <w:t>VEM ÄR DU? Berätta lite om vad du gör, både på fritiden och i skolan. Har du några särskilda intressen?</w:t>
                      </w:r>
                    </w:p>
                  </w:txbxContent>
                </v:textbox>
              </v:rect>
            </w:pict>
          </mc:Fallback>
        </mc:AlternateContent>
      </w:r>
      <w:r w:rsidR="00DC109A" w:rsidRPr="00DC109A">
        <w:rPr>
          <w:rFonts w:ascii="Arial" w:hAnsi="Arial" w:cs="Arial"/>
          <w:i/>
          <w:szCs w:val="24"/>
        </w:rPr>
        <w:br/>
        <w:t xml:space="preserve">Det är viktigt att du fyller i kompletta kontaktuppgifter för att vi så enkelt som möjligt ska kunna nå dig med korrekt information på snabbast möjliga sätt. </w:t>
      </w:r>
    </w:p>
    <w:p w:rsidR="00DC109A" w:rsidRPr="00F90D2B" w:rsidRDefault="000868DD" w:rsidP="00DC109A">
      <w:pPr>
        <w:rPr>
          <w:rFonts w:ascii="Trebuchet MS" w:hAnsi="Trebuchet MS"/>
          <w:i/>
          <w:szCs w:val="24"/>
        </w:rPr>
      </w:pPr>
      <w:r>
        <w:rPr>
          <w:rFonts w:ascii="Trebuchet MS" w:hAnsi="Trebuchet MS"/>
          <w:i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4237990</wp:posOffset>
                </wp:positionV>
                <wp:extent cx="5695950" cy="2171700"/>
                <wp:effectExtent l="5080" t="8890" r="13970" b="10160"/>
                <wp:wrapNone/>
                <wp:docPr id="3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95950" cy="21717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C109A" w:rsidRDefault="00DC109A" w:rsidP="00DC109A">
                            <w:pPr>
                              <w:jc w:val="center"/>
                            </w:pPr>
                            <w:r>
                              <w:t xml:space="preserve">SISTA DAG FÖR ANSÖKAN ÄR DEN 14/5. </w:t>
                            </w:r>
                            <w:r>
                              <w:br/>
                              <w:t>DEN 15/6 PLANERAS FÖR EN INFORMATIONSDAG PÅ ORRSKOGEN, MER INFO OM DEN KOMMER. DU FÅR FULL BETALNING FÖR DAGEN OCH NÄRVARON ÄR OBLIGATORISK!</w:t>
                            </w:r>
                          </w:p>
                          <w:p w:rsidR="00DC109A" w:rsidRDefault="00DC109A" w:rsidP="00DC109A">
                            <w:pPr>
                              <w:jc w:val="center"/>
                            </w:pPr>
                            <w:r>
                              <w:t>VID FRÅGOR GÄLLANDE FERIEARBETEN, KONTAKTA EWA WIK, PERSONALKONTORET. DU NÅR EWA VIA 0280-181 08 ELLER ewa.wik@malung-salen.se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7" style="position:absolute;margin-left:-10.85pt;margin-top:333.7pt;width:448.5pt;height:17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">
                <v:textbox>
                  <w:txbxContent>
                    <w:p w:rsidR="00DC109A" w:rsidRDefault="00DC109A" w:rsidP="00DC109A">
                      <w:pPr>
                        <w:jc w:val="center"/>
                      </w:pPr>
                      <w:r>
                        <w:t xml:space="preserve">SISTA DAG FÖR ANSÖKAN ÄR DEN 14/5. </w:t>
                      </w:r>
                      <w:r>
                        <w:br/>
                        <w:t>DEN 15/6 PLANERAS FÖR EN INFORMATIONSDAG PÅ ORRSKOGEN, MER INFO OM DEN KOMMER. DU FÅR FULL BETALNING FÖR DAGEN OCH NÄRVARON ÄR OBLIGATORISK!</w:t>
                      </w:r>
                    </w:p>
                    <w:p w:rsidR="00DC109A" w:rsidRDefault="00DC109A" w:rsidP="00DC109A">
                      <w:pPr>
                        <w:jc w:val="center"/>
                      </w:pPr>
                      <w:r>
                        <w:t>VID FRÅGOR GÄLLANDE FERIEARBETEN, KONTAKTA EWA WIK, PERSONALKONTORET. DU NÅR EWA VIA 0280-181 08 ELLER ewa.wik@malung-salen.se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rebuchet MS" w:hAnsi="Trebuchet MS"/>
          <w:i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157480</wp:posOffset>
                </wp:positionH>
                <wp:positionV relativeFrom="paragraph">
                  <wp:posOffset>2028190</wp:posOffset>
                </wp:positionV>
                <wp:extent cx="5400675" cy="2085975"/>
                <wp:effectExtent l="5080" t="8890" r="13970" b="10160"/>
                <wp:wrapNone/>
                <wp:docPr id="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675" cy="208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109A" w:rsidRDefault="00DC109A" w:rsidP="00DC109A">
                            <w:r>
                              <w:t>HAR DU NÅGRA EGNA ÖNSKEMÅL OM DITT FERIEARBETE? Finns det några veckor du inte kan jobba? Eller finns det något annat som det är bra om vi känner till?</w:t>
                            </w:r>
                          </w:p>
                          <w:p w:rsidR="00DC109A" w:rsidRDefault="00DC109A" w:rsidP="00DC109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28" style="position:absolute;margin-left:12.4pt;margin-top:159.7pt;width:425.25pt;height:16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">
                <v:textbox>
                  <w:txbxContent>
                    <w:p w:rsidR="00DC109A" w:rsidRDefault="00DC109A" w:rsidP="00DC109A">
                      <w:r>
                        <w:t>HAR DU NÅGRA EGNA ÖNSKEMÅL OM DITT FERIEARBETE? Finns det några veckor du inte kan jobba? Eller finns det något annat som det är bra om vi känner till?</w:t>
                      </w:r>
                    </w:p>
                    <w:p w:rsidR="00DC109A" w:rsidRDefault="00DC109A" w:rsidP="00DC109A"/>
                  </w:txbxContent>
                </v:textbox>
              </v:rect>
            </w:pict>
          </mc:Fallback>
        </mc:AlternateContent>
      </w:r>
    </w:p>
    <w:p w:rsidR="0085792A" w:rsidRDefault="0085792A" w:rsidP="0085792A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022447" w:rsidRDefault="00022447" w:rsidP="00A03F1B">
      <w:pPr>
        <w:ind w:left="170"/>
        <w:rPr>
          <w:rFonts w:ascii="Arial" w:hAnsi="Arial" w:cs="Arial"/>
          <w:sz w:val="22"/>
          <w:szCs w:val="22"/>
        </w:rPr>
      </w:pPr>
    </w:p>
    <w:p w:rsidR="00FA5D24" w:rsidRPr="00FC43B8" w:rsidRDefault="00FA5D24" w:rsidP="0085792A">
      <w:pPr>
        <w:rPr>
          <w:sz w:val="22"/>
          <w:szCs w:val="22"/>
        </w:rPr>
      </w:pPr>
    </w:p>
    <w:sectPr w:rsidR="00FA5D24" w:rsidRPr="00FC43B8" w:rsidSect="005B3645">
      <w:type w:val="continuous"/>
      <w:pgSz w:w="11907" w:h="16840" w:code="9"/>
      <w:pgMar w:top="827" w:right="708" w:bottom="1418" w:left="851" w:header="72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109A" w:rsidRDefault="00DC109A">
      <w:r>
        <w:separator/>
      </w:r>
    </w:p>
  </w:endnote>
  <w:endnote w:type="continuationSeparator" w:id="0">
    <w:p w:rsidR="00DC109A" w:rsidRDefault="00DC1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 Neue">
    <w:altName w:val="Helvetica Neu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072F2ED-0C02-4C6F-9BC3-E3D96DDCA2C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Italic r:id="rId2" w:fontKey="{32727480-A5B1-40AF-BA74-FD1D13469A6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82306C0A-04F3-40EE-9CC1-33948741FB0D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6FE18801-6EB9-4880-9E44-DAAC0064C87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F38" w:rsidRDefault="00E55F38">
    <w:pPr>
      <w:pStyle w:val="Sidfot"/>
    </w:pPr>
  </w:p>
  <w:p w:rsidR="00E55F38" w:rsidRDefault="00E55F38">
    <w:pPr>
      <w:pStyle w:val="Sidfot"/>
    </w:pPr>
  </w:p>
  <w:p w:rsidR="00E55F38" w:rsidRPr="00022447" w:rsidRDefault="00E55F38" w:rsidP="00F64B44">
    <w:pPr>
      <w:pStyle w:val="Pa1"/>
      <w:jc w:val="center"/>
      <w:rPr>
        <w:rFonts w:ascii="Arial" w:hAnsi="Arial" w:cs="Arial"/>
        <w:color w:val="C0C0C0"/>
        <w:sz w:val="14"/>
        <w:szCs w:val="14"/>
      </w:rPr>
    </w:pPr>
    <w:r w:rsidRPr="00022447">
      <w:rPr>
        <w:rStyle w:val="A13"/>
        <w:rFonts w:ascii="Arial" w:hAnsi="Arial" w:cs="Arial"/>
        <w:color w:val="C0C0C0"/>
        <w:sz w:val="14"/>
        <w:szCs w:val="14"/>
      </w:rPr>
      <w:t xml:space="preserve">Malung-Sälens kommun </w:t>
    </w:r>
    <w:r w:rsidRPr="00022447">
      <w:rPr>
        <w:rStyle w:val="A14"/>
        <w:rFonts w:ascii="Arial" w:hAnsi="Arial" w:cs="Arial"/>
        <w:color w:val="C0C0C0"/>
        <w:sz w:val="14"/>
        <w:szCs w:val="14"/>
      </w:rPr>
      <w:t xml:space="preserve">| </w:t>
    </w:r>
    <w:r w:rsidRPr="00022447">
      <w:rPr>
        <w:rStyle w:val="A13"/>
        <w:rFonts w:ascii="Arial" w:hAnsi="Arial" w:cs="Arial"/>
        <w:color w:val="C0C0C0"/>
        <w:sz w:val="14"/>
        <w:szCs w:val="14"/>
      </w:rPr>
      <w:t xml:space="preserve">Box 14, 782 21 Malung </w:t>
    </w:r>
    <w:r w:rsidRPr="00022447">
      <w:rPr>
        <w:rStyle w:val="A14"/>
        <w:rFonts w:ascii="Arial" w:hAnsi="Arial" w:cs="Arial"/>
        <w:color w:val="C0C0C0"/>
        <w:sz w:val="14"/>
        <w:szCs w:val="14"/>
      </w:rPr>
      <w:t xml:space="preserve">| </w:t>
    </w:r>
    <w:r w:rsidRPr="00022447">
      <w:rPr>
        <w:rStyle w:val="A13"/>
        <w:rFonts w:ascii="Arial" w:hAnsi="Arial" w:cs="Arial"/>
        <w:color w:val="C0C0C0"/>
        <w:sz w:val="14"/>
        <w:szCs w:val="14"/>
      </w:rPr>
      <w:t xml:space="preserve">Tfn: 0280–181 00 · Fax: 0280–183 09 </w:t>
    </w:r>
    <w:r w:rsidRPr="00022447">
      <w:rPr>
        <w:rStyle w:val="A14"/>
        <w:rFonts w:ascii="Arial" w:hAnsi="Arial" w:cs="Arial"/>
        <w:color w:val="C0C0C0"/>
        <w:sz w:val="14"/>
        <w:szCs w:val="14"/>
      </w:rPr>
      <w:t xml:space="preserve">| </w:t>
    </w:r>
    <w:r w:rsidRPr="00022447">
      <w:rPr>
        <w:rStyle w:val="A13"/>
        <w:rFonts w:ascii="Arial" w:hAnsi="Arial" w:cs="Arial"/>
        <w:color w:val="C0C0C0"/>
        <w:sz w:val="14"/>
        <w:szCs w:val="14"/>
      </w:rPr>
      <w:t xml:space="preserve">Plusgiro: 3 43 41–8 </w:t>
    </w:r>
    <w:r w:rsidRPr="00022447">
      <w:rPr>
        <w:rStyle w:val="A14"/>
        <w:rFonts w:ascii="Arial" w:hAnsi="Arial" w:cs="Arial"/>
        <w:color w:val="C0C0C0"/>
        <w:sz w:val="14"/>
        <w:szCs w:val="14"/>
      </w:rPr>
      <w:t xml:space="preserve">| </w:t>
    </w:r>
    <w:r w:rsidRPr="00022447">
      <w:rPr>
        <w:rStyle w:val="A13"/>
        <w:rFonts w:ascii="Arial" w:hAnsi="Arial" w:cs="Arial"/>
        <w:color w:val="C0C0C0"/>
        <w:sz w:val="14"/>
        <w:szCs w:val="14"/>
      </w:rPr>
      <w:t xml:space="preserve">Bankgiro: 468–4312 </w:t>
    </w:r>
    <w:r w:rsidRPr="00022447">
      <w:rPr>
        <w:rStyle w:val="A14"/>
        <w:rFonts w:ascii="Arial" w:hAnsi="Arial" w:cs="Arial"/>
        <w:color w:val="C0C0C0"/>
        <w:sz w:val="14"/>
        <w:szCs w:val="14"/>
      </w:rPr>
      <w:t xml:space="preserve">| </w:t>
    </w:r>
    <w:r w:rsidRPr="00022447">
      <w:rPr>
        <w:rFonts w:ascii="Arial" w:hAnsi="Arial" w:cs="Arial"/>
        <w:color w:val="C0C0C0"/>
        <w:sz w:val="14"/>
        <w:szCs w:val="14"/>
      </w:rPr>
      <w:t>www.malung-salen.se</w:t>
    </w:r>
  </w:p>
  <w:p w:rsidR="00E55F38" w:rsidRPr="006F5FFF" w:rsidRDefault="00E55F38" w:rsidP="006F5FFF">
    <w:r>
      <w:t xml:space="preserve"> </w:t>
    </w:r>
  </w:p>
  <w:p w:rsidR="00E55F38" w:rsidRPr="00DC71D3" w:rsidRDefault="00E55F38" w:rsidP="00DC71D3">
    <w:pPr>
      <w:pStyle w:val="Sidfot"/>
      <w:ind w:left="-107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109A" w:rsidRDefault="00DC109A">
      <w:r>
        <w:separator/>
      </w:r>
    </w:p>
  </w:footnote>
  <w:footnote w:type="continuationSeparator" w:id="0">
    <w:p w:rsidR="00DC109A" w:rsidRDefault="00DC10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1"/>
  <w:embedTrueType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1"/>
  <w:defaultTabStop w:val="130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93D"/>
    <w:rsid w:val="00022447"/>
    <w:rsid w:val="000333C4"/>
    <w:rsid w:val="00034AEA"/>
    <w:rsid w:val="000868DD"/>
    <w:rsid w:val="000A581E"/>
    <w:rsid w:val="000A592E"/>
    <w:rsid w:val="00103DF5"/>
    <w:rsid w:val="0014656E"/>
    <w:rsid w:val="00156972"/>
    <w:rsid w:val="00181163"/>
    <w:rsid w:val="00246FD1"/>
    <w:rsid w:val="00281B38"/>
    <w:rsid w:val="002C1D89"/>
    <w:rsid w:val="002E627E"/>
    <w:rsid w:val="0032054C"/>
    <w:rsid w:val="003F691B"/>
    <w:rsid w:val="004C5636"/>
    <w:rsid w:val="004F65B8"/>
    <w:rsid w:val="00500DBE"/>
    <w:rsid w:val="00554291"/>
    <w:rsid w:val="005B3645"/>
    <w:rsid w:val="005C7E56"/>
    <w:rsid w:val="005E39DF"/>
    <w:rsid w:val="005E7BEB"/>
    <w:rsid w:val="00600ED8"/>
    <w:rsid w:val="00617C6A"/>
    <w:rsid w:val="006A61AB"/>
    <w:rsid w:val="006B34A5"/>
    <w:rsid w:val="006F5FFF"/>
    <w:rsid w:val="00703A97"/>
    <w:rsid w:val="00706F6E"/>
    <w:rsid w:val="00734270"/>
    <w:rsid w:val="007A5464"/>
    <w:rsid w:val="007C07F3"/>
    <w:rsid w:val="007D3AD7"/>
    <w:rsid w:val="008129BE"/>
    <w:rsid w:val="0085792A"/>
    <w:rsid w:val="008670D1"/>
    <w:rsid w:val="008D6234"/>
    <w:rsid w:val="009272B4"/>
    <w:rsid w:val="00941D93"/>
    <w:rsid w:val="00A03F1B"/>
    <w:rsid w:val="00A66263"/>
    <w:rsid w:val="00A92B67"/>
    <w:rsid w:val="00B34552"/>
    <w:rsid w:val="00B6231C"/>
    <w:rsid w:val="00BB393D"/>
    <w:rsid w:val="00C31DFF"/>
    <w:rsid w:val="00D078FD"/>
    <w:rsid w:val="00D84AF0"/>
    <w:rsid w:val="00DC109A"/>
    <w:rsid w:val="00DC71D3"/>
    <w:rsid w:val="00DC741F"/>
    <w:rsid w:val="00E50291"/>
    <w:rsid w:val="00E50CF1"/>
    <w:rsid w:val="00E55F38"/>
    <w:rsid w:val="00E73F2F"/>
    <w:rsid w:val="00ED1EBB"/>
    <w:rsid w:val="00F32BDA"/>
    <w:rsid w:val="00F64B44"/>
    <w:rsid w:val="00F654B1"/>
    <w:rsid w:val="00FA5D24"/>
    <w:rsid w:val="00FC3A06"/>
    <w:rsid w:val="00FC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pPr>
      <w:tabs>
        <w:tab w:val="center" w:pos="4536"/>
        <w:tab w:val="right" w:pos="9072"/>
      </w:tabs>
    </w:pPr>
  </w:style>
  <w:style w:type="paragraph" w:styleId="Sidfot">
    <w:name w:val="footer"/>
    <w:basedOn w:val="Normal"/>
    <w:pPr>
      <w:tabs>
        <w:tab w:val="center" w:pos="4536"/>
        <w:tab w:val="right" w:pos="9072"/>
      </w:tabs>
    </w:pPr>
  </w:style>
  <w:style w:type="character" w:styleId="Hyperlnk">
    <w:name w:val="Hyperlink"/>
    <w:basedOn w:val="Standardstycketeckensnitt"/>
    <w:rsid w:val="006B34A5"/>
    <w:rPr>
      <w:color w:val="0000FF"/>
      <w:u w:val="single"/>
    </w:rPr>
  </w:style>
  <w:style w:type="table" w:styleId="Tabellrutnt">
    <w:name w:val="Table Grid"/>
    <w:basedOn w:val="Normaltabell"/>
    <w:uiPriority w:val="59"/>
    <w:rsid w:val="00600E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">
    <w:name w:val="Pa1"/>
    <w:basedOn w:val="Normal"/>
    <w:next w:val="Normal"/>
    <w:rsid w:val="00DC71D3"/>
    <w:pPr>
      <w:autoSpaceDE w:val="0"/>
      <w:autoSpaceDN w:val="0"/>
      <w:adjustRightInd w:val="0"/>
      <w:spacing w:line="241" w:lineRule="atLeast"/>
    </w:pPr>
    <w:rPr>
      <w:rFonts w:ascii="Helvetica Neue" w:hAnsi="Helvetica Neue"/>
      <w:szCs w:val="24"/>
    </w:rPr>
  </w:style>
  <w:style w:type="character" w:customStyle="1" w:styleId="A13">
    <w:name w:val="A13"/>
    <w:rsid w:val="00DC71D3"/>
    <w:rPr>
      <w:rFonts w:cs="Helvetica Neue"/>
      <w:color w:val="676666"/>
      <w:sz w:val="7"/>
      <w:szCs w:val="7"/>
    </w:rPr>
  </w:style>
  <w:style w:type="character" w:customStyle="1" w:styleId="A14">
    <w:name w:val="A14"/>
    <w:rsid w:val="00DC71D3"/>
    <w:rPr>
      <w:rFonts w:cs="Helvetica Neue"/>
      <w:color w:val="676666"/>
      <w:sz w:val="7"/>
      <w:szCs w:val="7"/>
    </w:rPr>
  </w:style>
  <w:style w:type="paragraph" w:styleId="Ballongtext">
    <w:name w:val="Balloon Text"/>
    <w:basedOn w:val="Normal"/>
    <w:semiHidden/>
    <w:rsid w:val="006F5F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pPr>
      <w:tabs>
        <w:tab w:val="center" w:pos="4536"/>
        <w:tab w:val="right" w:pos="9072"/>
      </w:tabs>
    </w:pPr>
  </w:style>
  <w:style w:type="paragraph" w:styleId="Sidfot">
    <w:name w:val="footer"/>
    <w:basedOn w:val="Normal"/>
    <w:pPr>
      <w:tabs>
        <w:tab w:val="center" w:pos="4536"/>
        <w:tab w:val="right" w:pos="9072"/>
      </w:tabs>
    </w:pPr>
  </w:style>
  <w:style w:type="character" w:styleId="Hyperlnk">
    <w:name w:val="Hyperlink"/>
    <w:basedOn w:val="Standardstycketeckensnitt"/>
    <w:rsid w:val="006B34A5"/>
    <w:rPr>
      <w:color w:val="0000FF"/>
      <w:u w:val="single"/>
    </w:rPr>
  </w:style>
  <w:style w:type="table" w:styleId="Tabellrutnt">
    <w:name w:val="Table Grid"/>
    <w:basedOn w:val="Normaltabell"/>
    <w:uiPriority w:val="59"/>
    <w:rsid w:val="00600E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">
    <w:name w:val="Pa1"/>
    <w:basedOn w:val="Normal"/>
    <w:next w:val="Normal"/>
    <w:rsid w:val="00DC71D3"/>
    <w:pPr>
      <w:autoSpaceDE w:val="0"/>
      <w:autoSpaceDN w:val="0"/>
      <w:adjustRightInd w:val="0"/>
      <w:spacing w:line="241" w:lineRule="atLeast"/>
    </w:pPr>
    <w:rPr>
      <w:rFonts w:ascii="Helvetica Neue" w:hAnsi="Helvetica Neue"/>
      <w:szCs w:val="24"/>
    </w:rPr>
  </w:style>
  <w:style w:type="character" w:customStyle="1" w:styleId="A13">
    <w:name w:val="A13"/>
    <w:rsid w:val="00DC71D3"/>
    <w:rPr>
      <w:rFonts w:cs="Helvetica Neue"/>
      <w:color w:val="676666"/>
      <w:sz w:val="7"/>
      <w:szCs w:val="7"/>
    </w:rPr>
  </w:style>
  <w:style w:type="character" w:customStyle="1" w:styleId="A14">
    <w:name w:val="A14"/>
    <w:rsid w:val="00DC71D3"/>
    <w:rPr>
      <w:rFonts w:cs="Helvetica Neue"/>
      <w:color w:val="676666"/>
      <w:sz w:val="7"/>
      <w:szCs w:val="7"/>
    </w:rPr>
  </w:style>
  <w:style w:type="paragraph" w:styleId="Ballongtext">
    <w:name w:val="Balloon Text"/>
    <w:basedOn w:val="Normal"/>
    <w:semiHidden/>
    <w:rsid w:val="006F5F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Office\Mallar\Malung-S&#228;lens%20kommun\Brev%20&#246;ppet.dot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Brev öppet</Template>
  <TotalTime>1</TotalTime>
  <Pages>1</Pages>
  <Words>96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Brevmall - Externa</vt:lpstr>
    </vt:vector>
  </TitlesOfParts>
  <Company>Malungs Kommun</Company>
  <LinksUpToDate>false</LinksUpToDate>
  <CharactersWithSpaces>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Brevmall - Externa</dc:title>
  <dc:creator>Ewa Wik</dc:creator>
  <cp:lastModifiedBy>Anders Löwenberg</cp:lastModifiedBy>
  <cp:revision>2</cp:revision>
  <cp:lastPrinted>2015-04-22T06:37:00Z</cp:lastPrinted>
  <dcterms:created xsi:type="dcterms:W3CDTF">2015-04-27T08:13:00Z</dcterms:created>
  <dcterms:modified xsi:type="dcterms:W3CDTF">2015-04-27T08:13:00Z</dcterms:modified>
</cp:coreProperties>
</file>